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9016" w14:textId="18834711" w:rsidR="00076856" w:rsidRPr="007A0375" w:rsidRDefault="00AC7414" w:rsidP="009754B9">
      <w:pPr>
        <w:pStyle w:val="Title"/>
        <w:spacing w:after="240" w:line="240" w:lineRule="auto"/>
        <w:rPr>
          <w:sz w:val="24"/>
          <w:szCs w:val="52"/>
        </w:rPr>
      </w:pPr>
      <w:r>
        <w:rPr>
          <w:sz w:val="24"/>
          <w:szCs w:val="52"/>
        </w:rPr>
        <w:t>Wrangling Data from Laboratory Reports</w:t>
      </w:r>
    </w:p>
    <w:p w14:paraId="252F315B" w14:textId="018724FA" w:rsidR="002146F5" w:rsidRDefault="002146F5" w:rsidP="002146F5">
      <w:pPr>
        <w:pStyle w:val="Heading2"/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Abstract</w:t>
      </w:r>
    </w:p>
    <w:p w14:paraId="3DF6C22B" w14:textId="72FE3048" w:rsidR="00D95EE8" w:rsidRDefault="000606EF" w:rsidP="00710136">
      <w:r>
        <w:t>Parsing</w:t>
      </w:r>
      <w:r w:rsidR="00710136">
        <w:t xml:space="preserve"> text into </w:t>
      </w:r>
      <w:r w:rsidR="006129EE">
        <w:t xml:space="preserve">a </w:t>
      </w:r>
      <w:r w:rsidR="00710136">
        <w:t xml:space="preserve">usable </w:t>
      </w:r>
      <w:r w:rsidR="006129EE">
        <w:t>format</w:t>
      </w:r>
      <w:r w:rsidR="00710136">
        <w:t xml:space="preserve"> (data wrangling)</w:t>
      </w:r>
      <w:r w:rsidR="00442D27">
        <w:t xml:space="preserve"> is</w:t>
      </w:r>
      <w:r w:rsidR="006129EE">
        <w:t xml:space="preserve"> </w:t>
      </w:r>
      <w:r w:rsidR="00442D27">
        <w:t xml:space="preserve">a frequent need for </w:t>
      </w:r>
      <w:r w:rsidR="00F94B57">
        <w:t xml:space="preserve">the medical director who needs to analyse </w:t>
      </w:r>
      <w:r w:rsidR="00363F15">
        <w:t xml:space="preserve">data. </w:t>
      </w:r>
      <w:r w:rsidR="00EE4E87">
        <w:t>In many cases</w:t>
      </w:r>
      <w:r w:rsidR="000061B4">
        <w:t xml:space="preserve"> such as the example given in this paper, </w:t>
      </w:r>
      <w:r w:rsidR="00214AC8">
        <w:t>the medical director</w:t>
      </w:r>
      <w:r w:rsidR="00407420">
        <w:t xml:space="preserve"> is the most appropriate person to </w:t>
      </w:r>
      <w:r w:rsidR="008E512A">
        <w:t xml:space="preserve">perform the data wrangling. </w:t>
      </w:r>
      <w:r w:rsidR="00681592">
        <w:t>Fortunately, data</w:t>
      </w:r>
      <w:r w:rsidR="00DA5A53">
        <w:t xml:space="preserve"> parsing </w:t>
      </w:r>
      <w:r w:rsidR="003B2914">
        <w:t xml:space="preserve">in Python can be performed by </w:t>
      </w:r>
      <w:r w:rsidR="005B6C74">
        <w:t>someone with little or no programming</w:t>
      </w:r>
      <w:r w:rsidR="003B2914">
        <w:t xml:space="preserve"> </w:t>
      </w:r>
      <w:r w:rsidR="005B6C74">
        <w:t>experience. This paper explains how.</w:t>
      </w:r>
    </w:p>
    <w:p w14:paraId="361C4A78" w14:textId="47F03240" w:rsidR="00563FE4" w:rsidRPr="007A0375" w:rsidRDefault="004D732E" w:rsidP="009754B9">
      <w:pPr>
        <w:pStyle w:val="Heading2"/>
        <w:spacing w:line="240" w:lineRule="auto"/>
        <w:rPr>
          <w:sz w:val="22"/>
          <w:szCs w:val="22"/>
        </w:rPr>
      </w:pPr>
      <w:r w:rsidRPr="007A0375">
        <w:rPr>
          <w:sz w:val="22"/>
          <w:szCs w:val="22"/>
        </w:rPr>
        <w:t>Introduction</w:t>
      </w:r>
    </w:p>
    <w:p w14:paraId="255F6FC3" w14:textId="66EEE4AB" w:rsidR="00AC7414" w:rsidRPr="007A0375" w:rsidRDefault="004D732E" w:rsidP="00AC7414">
      <w:r w:rsidRPr="00601433">
        <w:t xml:space="preserve">Python is a good programming language choice for the medical director/data scientist who needs to parse </w:t>
      </w:r>
      <w:r w:rsidR="00F62A3F">
        <w:t xml:space="preserve">text </w:t>
      </w:r>
      <w:r w:rsidR="009E0162">
        <w:t>from</w:t>
      </w:r>
      <w:r w:rsidR="00F62A3F">
        <w:t xml:space="preserve"> </w:t>
      </w:r>
      <w:r w:rsidRPr="00601433">
        <w:t xml:space="preserve">lab reports, paramedical exams, and underwriting notes. </w:t>
      </w:r>
      <w:r w:rsidR="00836699">
        <w:t xml:space="preserve">While some </w:t>
      </w:r>
      <w:r w:rsidR="0007178D">
        <w:t>data sources require sophisticated programming techniques</w:t>
      </w:r>
      <w:r w:rsidR="00650B82">
        <w:t xml:space="preserve">, </w:t>
      </w:r>
      <w:r w:rsidR="00AF2AFD">
        <w:t xml:space="preserve">the parsing of </w:t>
      </w:r>
      <w:r w:rsidR="00650B82">
        <w:t>many common</w:t>
      </w:r>
      <w:r w:rsidR="00AF2AFD">
        <w:t xml:space="preserve"> sources</w:t>
      </w:r>
      <w:r w:rsidR="00ED2094">
        <w:t xml:space="preserve"> </w:t>
      </w:r>
      <w:r w:rsidR="00270D9B">
        <w:t xml:space="preserve">such as laboratory results </w:t>
      </w:r>
      <w:r w:rsidR="00ED2094">
        <w:t>is well within the reach of a medical director who is a programming novice.</w:t>
      </w:r>
    </w:p>
    <w:p w14:paraId="735C115B" w14:textId="77777777" w:rsidR="004C5FAF" w:rsidRPr="007A0375" w:rsidRDefault="004C5FAF" w:rsidP="004C5FAF">
      <w:pPr>
        <w:pStyle w:val="Heading2"/>
        <w:spacing w:line="240" w:lineRule="auto"/>
        <w:rPr>
          <w:sz w:val="22"/>
          <w:szCs w:val="22"/>
        </w:rPr>
      </w:pPr>
      <w:r w:rsidRPr="007A0375">
        <w:rPr>
          <w:sz w:val="22"/>
          <w:szCs w:val="22"/>
        </w:rPr>
        <w:t>Motivation</w:t>
      </w:r>
    </w:p>
    <w:p w14:paraId="37CAD615" w14:textId="47A3655D" w:rsidR="00B407E3" w:rsidRDefault="00A07D00" w:rsidP="00601433">
      <w:pPr>
        <w:pStyle w:val="BodyText"/>
      </w:pPr>
      <w:r>
        <w:t xml:space="preserve">Put yourself in the shoes of a </w:t>
      </w:r>
      <w:r w:rsidR="00F637D3">
        <w:t>new</w:t>
      </w:r>
      <w:r>
        <w:t xml:space="preserve"> </w:t>
      </w:r>
      <w:r w:rsidR="0054394F">
        <w:t>medical director reporting t</w:t>
      </w:r>
      <w:r w:rsidR="005268AF">
        <w:t xml:space="preserve">o Stephanie Carpenter M.D., Chief Medical </w:t>
      </w:r>
      <w:r w:rsidR="008A6408">
        <w:t>Officer for Gottagetta Life (GGL)</w:t>
      </w:r>
      <w:r w:rsidR="003B2958">
        <w:t xml:space="preserve">. </w:t>
      </w:r>
      <w:r w:rsidR="00F637D3">
        <w:t xml:space="preserve">Recently, </w:t>
      </w:r>
      <w:r w:rsidR="00EF4AA6">
        <w:t>Dr. Carpenter has succeeded in tra</w:t>
      </w:r>
      <w:r w:rsidR="00D84C18">
        <w:t>nsferring</w:t>
      </w:r>
      <w:r w:rsidR="00EF4AA6">
        <w:t xml:space="preserve"> the company</w:t>
      </w:r>
      <w:r w:rsidR="00D84C18">
        <w:t>'s blood testing program</w:t>
      </w:r>
      <w:r w:rsidR="00EF4AA6">
        <w:t xml:space="preserve"> </w:t>
      </w:r>
      <w:r w:rsidR="00D84C18">
        <w:t xml:space="preserve">to a new </w:t>
      </w:r>
      <w:r w:rsidR="000304FE">
        <w:t xml:space="preserve">clinical </w:t>
      </w:r>
      <w:r w:rsidR="00D84C18">
        <w:t>lab</w:t>
      </w:r>
      <w:r w:rsidR="000304FE">
        <w:t>, Abalone Labs</w:t>
      </w:r>
      <w:r w:rsidR="00A11920">
        <w:t xml:space="preserve"> (ABL). </w:t>
      </w:r>
      <w:r w:rsidR="00363227">
        <w:t xml:space="preserve">GGL </w:t>
      </w:r>
      <w:r w:rsidR="002D634D">
        <w:t>began</w:t>
      </w:r>
      <w:r w:rsidR="009E2115">
        <w:t xml:space="preserve"> </w:t>
      </w:r>
      <w:r w:rsidR="000D5A1E">
        <w:t xml:space="preserve">a modest trial of </w:t>
      </w:r>
      <w:r w:rsidR="009E2115">
        <w:t>ABL in 2018</w:t>
      </w:r>
      <w:r w:rsidR="00C959A9">
        <w:t xml:space="preserve"> concurrent </w:t>
      </w:r>
      <w:r w:rsidR="00AB37D2">
        <w:t xml:space="preserve">with </w:t>
      </w:r>
      <w:r w:rsidR="006D15EA">
        <w:t>their use of a legacy lab.</w:t>
      </w:r>
      <w:r w:rsidR="00C959A9">
        <w:t xml:space="preserve"> </w:t>
      </w:r>
      <w:r w:rsidR="008D7EDD">
        <w:t xml:space="preserve">Test results from ABL were </w:t>
      </w:r>
      <w:r w:rsidR="00AF6279">
        <w:t xml:space="preserve">printed and provided to underwriters as </w:t>
      </w:r>
      <w:r w:rsidR="003F1CFF">
        <w:t>a paper supplement to an otherwise</w:t>
      </w:r>
      <w:r w:rsidR="00DD5319">
        <w:t xml:space="preserve"> paperless underwriting system. </w:t>
      </w:r>
      <w:r w:rsidR="00986E1F">
        <w:t>From</w:t>
      </w:r>
      <w:r w:rsidR="009674CA">
        <w:t xml:space="preserve"> 2023 into </w:t>
      </w:r>
      <w:r w:rsidR="00986E1F">
        <w:t>early 2024, nearly all of GGL's blood and urine testing</w:t>
      </w:r>
      <w:r w:rsidR="00532866">
        <w:t xml:space="preserve"> were done at ABL</w:t>
      </w:r>
      <w:r w:rsidR="00631D56">
        <w:t xml:space="preserve">. </w:t>
      </w:r>
      <w:r w:rsidR="00BA4FF9">
        <w:t>May 22, 2024 was the last date for printing – from that point forward, ABL ser</w:t>
      </w:r>
      <w:r w:rsidR="00E75211">
        <w:t>iatim data transfers went straitght into the unde</w:t>
      </w:r>
      <w:r w:rsidR="00B407E3">
        <w:t>r</w:t>
      </w:r>
      <w:r w:rsidR="00E75211">
        <w:t>writing system.</w:t>
      </w:r>
    </w:p>
    <w:p w14:paraId="4EE78458" w14:textId="1BAD0065" w:rsidR="004D732E" w:rsidRDefault="003F1CFF" w:rsidP="00601433">
      <w:pPr>
        <w:pStyle w:val="BodyText"/>
      </w:pPr>
      <w:r>
        <w:t xml:space="preserve"> </w:t>
      </w:r>
      <w:r w:rsidR="00170577">
        <w:t xml:space="preserve">Unfortunately, </w:t>
      </w:r>
      <w:r w:rsidR="00CA1316">
        <w:t xml:space="preserve">influential agents have begun to complain that </w:t>
      </w:r>
      <w:r w:rsidR="009442D5">
        <w:t xml:space="preserve">ABL's test results are </w:t>
      </w:r>
      <w:r w:rsidR="0079509D">
        <w:t xml:space="preserve">erroneously </w:t>
      </w:r>
      <w:r w:rsidR="009442D5">
        <w:t>biased against their clients</w:t>
      </w:r>
      <w:r w:rsidR="0079509D">
        <w:t xml:space="preserve"> chances to qualify for preferred or even standard offers.</w:t>
      </w:r>
      <w:r w:rsidR="00AD00DB">
        <w:t xml:space="preserve"> While the medical directors and underwriters see no evidence for their claims, </w:t>
      </w:r>
      <w:r w:rsidR="005105E8">
        <w:t xml:space="preserve">nothing but good data will </w:t>
      </w:r>
      <w:r w:rsidR="003C2506">
        <w:t>prevail. Dr. Carpenter needs an Excel</w:t>
      </w:r>
      <w:r w:rsidR="005105E8">
        <w:t xml:space="preserve"> </w:t>
      </w:r>
      <w:r w:rsidR="004C5FAF">
        <w:t>spreadsheet of test results and she needs it fast.</w:t>
      </w:r>
    </w:p>
    <w:p w14:paraId="3B9EB018" w14:textId="69E1FFCA" w:rsidR="008D7EDD" w:rsidRPr="007A0375" w:rsidRDefault="00C80EAE" w:rsidP="00601433">
      <w:pPr>
        <w:pStyle w:val="BodyText"/>
      </w:pPr>
      <w:r>
        <w:t xml:space="preserve">Several options for </w:t>
      </w:r>
      <w:r w:rsidR="003A1573">
        <w:t>using stored lab test print file have been proposed</w:t>
      </w:r>
      <w:r w:rsidR="0005161D">
        <w:t>: using admi</w:t>
      </w:r>
      <w:r w:rsidR="00F24CD0">
        <w:t xml:space="preserve">nistrative assistants to </w:t>
      </w:r>
      <w:r w:rsidR="00F33067">
        <w:t>extract key test results</w:t>
      </w:r>
      <w:r w:rsidR="005052BF">
        <w:t xml:space="preserve"> by hand; </w:t>
      </w:r>
      <w:r w:rsidR="00B12FB0">
        <w:t xml:space="preserve">outsourcing the work to </w:t>
      </w:r>
      <w:r w:rsidR="00C10BB1">
        <w:t xml:space="preserve">data specialists, etc. </w:t>
      </w:r>
      <w:r w:rsidR="005201BA">
        <w:t xml:space="preserve">As will become clear, </w:t>
      </w:r>
      <w:r w:rsidR="005155A4">
        <w:t>the wrangling of laboratory data is most appropriately the responsibilty of the medical department</w:t>
      </w:r>
      <w:r w:rsidR="00B2724A">
        <w:t xml:space="preserve"> which means you. Have no fear as I wil guide you </w:t>
      </w:r>
      <w:r w:rsidR="003D7B0D">
        <w:t>to completion of this relatively easy task.</w:t>
      </w:r>
      <w:r w:rsidR="005155A4">
        <w:t xml:space="preserve"> </w:t>
      </w:r>
      <w:r w:rsidR="005052BF">
        <w:t xml:space="preserve"> </w:t>
      </w:r>
    </w:p>
    <w:p w14:paraId="40538C95" w14:textId="37C494EC" w:rsidR="00E5658B" w:rsidRDefault="00546C0F" w:rsidP="00546C0F">
      <w:pPr>
        <w:pStyle w:val="Heading2"/>
        <w:spacing w:before="120" w:after="120"/>
      </w:pPr>
      <w:r>
        <w:t>Implementation</w:t>
      </w:r>
      <w:r w:rsidR="00C42A8C">
        <w:t xml:space="preserve"> </w:t>
      </w:r>
    </w:p>
    <w:p w14:paraId="2257B978" w14:textId="568FF38E" w:rsidR="003D7B0D" w:rsidRDefault="00DA258B" w:rsidP="003D7B0D">
      <w:r>
        <w:t xml:space="preserve">The print files </w:t>
      </w:r>
      <w:r w:rsidR="007B2F71">
        <w:t xml:space="preserve">are stored in 5 subdirectories of the LAN directory </w:t>
      </w:r>
      <w:r w:rsidR="0044196E">
        <w:t>"</w:t>
      </w:r>
      <w:r w:rsidR="0044196E" w:rsidRPr="0044196E">
        <w:t>AbLab_Rpts</w:t>
      </w:r>
      <w:r w:rsidR="0044196E">
        <w:t>"</w:t>
      </w:r>
      <w:r w:rsidR="00BC2ECA">
        <w:t>:</w:t>
      </w:r>
    </w:p>
    <w:tbl>
      <w:tblPr>
        <w:tblStyle w:val="TableGrid"/>
        <w:tblW w:w="4230" w:type="dxa"/>
        <w:tblInd w:w="625" w:type="dxa"/>
        <w:tblLook w:val="04A0" w:firstRow="1" w:lastRow="0" w:firstColumn="1" w:lastColumn="0" w:noHBand="0" w:noVBand="1"/>
      </w:tblPr>
      <w:tblGrid>
        <w:gridCol w:w="2070"/>
        <w:gridCol w:w="2160"/>
      </w:tblGrid>
      <w:tr w:rsidR="00BC2ECA" w:rsidRPr="006F615C" w14:paraId="5F525016" w14:textId="77777777" w:rsidTr="00A10127">
        <w:tc>
          <w:tcPr>
            <w:tcW w:w="2070" w:type="dxa"/>
            <w:tcBorders>
              <w:bottom w:val="single" w:sz="4" w:space="0" w:color="auto"/>
            </w:tcBorders>
          </w:tcPr>
          <w:p w14:paraId="7F53EE00" w14:textId="1DBEF1FB" w:rsidR="00BC2ECA" w:rsidRPr="006F615C" w:rsidRDefault="006F615C" w:rsidP="006F615C">
            <w:pPr>
              <w:jc w:val="center"/>
              <w:rPr>
                <w:b/>
                <w:bCs/>
              </w:rPr>
            </w:pPr>
            <w:r w:rsidRPr="006F615C">
              <w:rPr>
                <w:b/>
                <w:bCs/>
              </w:rPr>
              <w:t>Directory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51DE7C45" w14:textId="54ED10C0" w:rsidR="00BC2ECA" w:rsidRPr="006F615C" w:rsidRDefault="006F615C" w:rsidP="006F615C">
            <w:pPr>
              <w:jc w:val="center"/>
              <w:rPr>
                <w:b/>
                <w:bCs/>
              </w:rPr>
            </w:pPr>
            <w:r w:rsidRPr="006F615C">
              <w:rPr>
                <w:b/>
                <w:bCs/>
              </w:rPr>
              <w:t>Number of Print File</w:t>
            </w:r>
            <w:r w:rsidR="006860D7">
              <w:rPr>
                <w:b/>
                <w:bCs/>
              </w:rPr>
              <w:t>s</w:t>
            </w:r>
          </w:p>
        </w:tc>
      </w:tr>
      <w:tr w:rsidR="00BC2ECA" w14:paraId="51E5E01D" w14:textId="77777777" w:rsidTr="00A10127">
        <w:tc>
          <w:tcPr>
            <w:tcW w:w="2070" w:type="dxa"/>
            <w:tcBorders>
              <w:top w:val="single" w:sz="4" w:space="0" w:color="auto"/>
            </w:tcBorders>
          </w:tcPr>
          <w:p w14:paraId="73D740D8" w14:textId="03A5BFB5" w:rsidR="00BC2ECA" w:rsidRDefault="006F615C" w:rsidP="006F615C">
            <w:pPr>
              <w:jc w:val="center"/>
            </w:pPr>
            <w:r w:rsidRPr="006F615C">
              <w:t>AbLab_2018-20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23DF8B0B" w14:textId="59BAF32C" w:rsidR="00BC2ECA" w:rsidRDefault="00EB58D6" w:rsidP="006F615C">
            <w:pPr>
              <w:jc w:val="center"/>
            </w:pPr>
            <w:r>
              <w:t>6</w:t>
            </w:r>
          </w:p>
        </w:tc>
      </w:tr>
      <w:tr w:rsidR="00BC2ECA" w14:paraId="68EBF2B8" w14:textId="77777777" w:rsidTr="00A10127">
        <w:tc>
          <w:tcPr>
            <w:tcW w:w="2070" w:type="dxa"/>
          </w:tcPr>
          <w:p w14:paraId="7AD39E6F" w14:textId="79A7EDBC" w:rsidR="00BC2ECA" w:rsidRDefault="00346D43" w:rsidP="006F615C">
            <w:pPr>
              <w:jc w:val="center"/>
            </w:pPr>
            <w:r w:rsidRPr="00346D43">
              <w:t>AbLab_2021</w:t>
            </w:r>
          </w:p>
        </w:tc>
        <w:tc>
          <w:tcPr>
            <w:tcW w:w="2160" w:type="dxa"/>
          </w:tcPr>
          <w:p w14:paraId="237209BA" w14:textId="64988835" w:rsidR="00BC2ECA" w:rsidRDefault="00974D66" w:rsidP="006F615C">
            <w:pPr>
              <w:jc w:val="center"/>
            </w:pPr>
            <w:r>
              <w:t>13</w:t>
            </w:r>
          </w:p>
        </w:tc>
      </w:tr>
      <w:tr w:rsidR="00BC2ECA" w14:paraId="5B955C05" w14:textId="77777777" w:rsidTr="00A10127">
        <w:tc>
          <w:tcPr>
            <w:tcW w:w="2070" w:type="dxa"/>
          </w:tcPr>
          <w:p w14:paraId="3ECB67FE" w14:textId="029D6D24" w:rsidR="00BC2ECA" w:rsidRDefault="00346D43" w:rsidP="006F615C">
            <w:pPr>
              <w:jc w:val="center"/>
            </w:pPr>
            <w:r w:rsidRPr="00346D43">
              <w:t>AbLab_202</w:t>
            </w:r>
            <w:r>
              <w:t>2</w:t>
            </w:r>
          </w:p>
        </w:tc>
        <w:tc>
          <w:tcPr>
            <w:tcW w:w="2160" w:type="dxa"/>
          </w:tcPr>
          <w:p w14:paraId="1C614B60" w14:textId="65F716D9" w:rsidR="00BC2ECA" w:rsidRDefault="00F5145B" w:rsidP="006F615C">
            <w:pPr>
              <w:jc w:val="center"/>
            </w:pPr>
            <w:r>
              <w:t>41</w:t>
            </w:r>
          </w:p>
        </w:tc>
      </w:tr>
      <w:tr w:rsidR="00BC2ECA" w14:paraId="017C1869" w14:textId="77777777" w:rsidTr="00A10127">
        <w:tc>
          <w:tcPr>
            <w:tcW w:w="2070" w:type="dxa"/>
          </w:tcPr>
          <w:p w14:paraId="0BF803DC" w14:textId="3824FF9C" w:rsidR="00BC2ECA" w:rsidRDefault="00346D43" w:rsidP="006F615C">
            <w:pPr>
              <w:jc w:val="center"/>
            </w:pPr>
            <w:r w:rsidRPr="00346D43">
              <w:t>AbLab_202</w:t>
            </w:r>
            <w:r>
              <w:t>3</w:t>
            </w:r>
          </w:p>
        </w:tc>
        <w:tc>
          <w:tcPr>
            <w:tcW w:w="2160" w:type="dxa"/>
          </w:tcPr>
          <w:p w14:paraId="44B8D2CF" w14:textId="29181C16" w:rsidR="00BC2ECA" w:rsidRDefault="00C9677F" w:rsidP="006F615C">
            <w:pPr>
              <w:jc w:val="center"/>
            </w:pPr>
            <w:r>
              <w:t>195</w:t>
            </w:r>
          </w:p>
        </w:tc>
      </w:tr>
      <w:tr w:rsidR="006F615C" w14:paraId="32D87491" w14:textId="77777777" w:rsidTr="00A10127">
        <w:tc>
          <w:tcPr>
            <w:tcW w:w="2070" w:type="dxa"/>
          </w:tcPr>
          <w:p w14:paraId="656A00C7" w14:textId="143BCE35" w:rsidR="006F615C" w:rsidRDefault="00346D43" w:rsidP="006F615C">
            <w:pPr>
              <w:jc w:val="center"/>
            </w:pPr>
            <w:r w:rsidRPr="00346D43">
              <w:t>AbLab_</w:t>
            </w:r>
            <w:r>
              <w:t>2024</w:t>
            </w:r>
          </w:p>
        </w:tc>
        <w:tc>
          <w:tcPr>
            <w:tcW w:w="2160" w:type="dxa"/>
          </w:tcPr>
          <w:p w14:paraId="2EACB640" w14:textId="5EFD2E5C" w:rsidR="006F615C" w:rsidRDefault="00C80F02" w:rsidP="00A10127">
            <w:pPr>
              <w:jc w:val="right"/>
            </w:pPr>
            <w:r>
              <w:t>79 (thru 5/22)</w:t>
            </w:r>
          </w:p>
        </w:tc>
      </w:tr>
    </w:tbl>
    <w:p w14:paraId="517D4479" w14:textId="7C6E0325" w:rsidR="000E0E6C" w:rsidRDefault="00202150" w:rsidP="000E0E6C">
      <w:pPr>
        <w:spacing w:before="240"/>
      </w:pPr>
      <w:r>
        <w:t>M</w:t>
      </w:r>
      <w:r w:rsidR="00623689">
        <w:t xml:space="preserve">any of the print files, </w:t>
      </w:r>
      <w:r w:rsidR="008C499C">
        <w:t>including all of the early ones, are small</w:t>
      </w:r>
      <w:r>
        <w:t xml:space="preserve">; in the range of 2 kb. Later files can be over </w:t>
      </w:r>
      <w:r w:rsidR="002C6357">
        <w:t xml:space="preserve">1 Mb in size. </w:t>
      </w:r>
      <w:r w:rsidR="00B53520">
        <w:t>Each print file name incorporates the date the test was performed in its file name, followed by the file extension ".prn", for example "</w:t>
      </w:r>
      <w:r w:rsidR="00B53520" w:rsidRPr="00963A9E">
        <w:t>AbLabs_20230126.prn</w:t>
      </w:r>
      <w:r w:rsidR="00B53520">
        <w:t>"</w:t>
      </w:r>
      <w:r w:rsidR="00993A61">
        <w:t xml:space="preserve"> for tests performed on January 26, 2023</w:t>
      </w:r>
      <w:r w:rsidR="00B53520">
        <w:t xml:space="preserve">. </w:t>
      </w:r>
      <w:r w:rsidR="00993A61">
        <w:t>To view the</w:t>
      </w:r>
      <w:r w:rsidR="00A45234">
        <w:t xml:space="preserve"> contents of each file, you need a</w:t>
      </w:r>
      <w:r w:rsidR="002C6357">
        <w:t xml:space="preserve"> good text editor </w:t>
      </w:r>
      <w:r w:rsidR="00A45234">
        <w:t>such as Notepad++ (free)</w:t>
      </w:r>
      <w:r w:rsidR="00613BD6">
        <w:t>, not MS Word or other word processor</w:t>
      </w:r>
      <w:r w:rsidR="00813BBA">
        <w:t>.</w:t>
      </w:r>
      <w:r w:rsidR="002C6357">
        <w:t xml:space="preserve"> </w:t>
      </w:r>
    </w:p>
    <w:p w14:paraId="7EBA1A98" w14:textId="77777777" w:rsidR="00BC2ECA" w:rsidRPr="006F0812" w:rsidRDefault="00BC2ECA" w:rsidP="003D7B0D"/>
    <w:p w14:paraId="4888DEA4" w14:textId="45D035EF" w:rsidR="0009672C" w:rsidRDefault="00BB06D5" w:rsidP="00BA743D">
      <w:pPr>
        <w:pStyle w:val="Heading2"/>
        <w:spacing w:before="240"/>
      </w:pPr>
      <w:r>
        <w:t>Results</w:t>
      </w:r>
    </w:p>
    <w:p w14:paraId="16857EF5" w14:textId="2399A471" w:rsidR="00D417FE" w:rsidRDefault="00D417FE" w:rsidP="00A41181">
      <w:pPr>
        <w:pStyle w:val="Heading2"/>
        <w:spacing w:before="240"/>
      </w:pPr>
      <w:r>
        <w:t>Discussion</w:t>
      </w:r>
    </w:p>
    <w:p w14:paraId="03B7EBB1" w14:textId="77777777" w:rsidR="005C4236" w:rsidRPr="006719D7" w:rsidRDefault="005C4236" w:rsidP="006719D7">
      <w:pPr>
        <w:pStyle w:val="BodyText"/>
        <w:spacing w:after="0" w:line="240" w:lineRule="auto"/>
        <w:rPr>
          <w:rFonts w:ascii="Cascadia Code" w:hAnsi="Cascadia Code" w:cs="Cascadia Code"/>
          <w:sz w:val="16"/>
          <w:szCs w:val="20"/>
        </w:rPr>
      </w:pPr>
    </w:p>
    <w:p w14:paraId="5E9CC99A" w14:textId="05828DE6" w:rsidR="005C4236" w:rsidRPr="006719D7" w:rsidRDefault="005C4236" w:rsidP="006719D7">
      <w:pPr>
        <w:pStyle w:val="BodyText"/>
        <w:spacing w:after="0" w:line="240" w:lineRule="auto"/>
        <w:rPr>
          <w:rFonts w:ascii="Cascadia Code" w:hAnsi="Cascadia Code" w:cs="Cascadia Code"/>
          <w:sz w:val="16"/>
          <w:szCs w:val="20"/>
        </w:rPr>
        <w:sectPr w:rsidR="005C4236" w:rsidRPr="006719D7" w:rsidSect="00C014F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152" w:right="1440" w:bottom="1152" w:left="1440" w:header="576" w:footer="576" w:gutter="0"/>
          <w:cols w:space="720"/>
          <w:docGrid w:linePitch="360"/>
        </w:sectPr>
      </w:pPr>
    </w:p>
    <w:p w14:paraId="3A94A6E0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F637D3">
        <w:rPr>
          <w:rFonts w:ascii="Cascadia Code" w:eastAsia="Times New Roman" w:hAnsi="Cascadia Code" w:cs="Cascadia Code"/>
          <w:szCs w:val="20"/>
        </w:rPr>
        <w:lastRenderedPageBreak/>
        <w:t xml:space="preserve">ABALONE LABS INC.                               </w:t>
      </w:r>
      <w:r w:rsidRPr="00967E1D">
        <w:rPr>
          <w:rFonts w:ascii="Cascadia Code" w:eastAsia="Times New Roman" w:hAnsi="Cascadia Code" w:cs="Cascadia Code"/>
          <w:szCs w:val="20"/>
          <w:lang w:val="es-ES"/>
        </w:rPr>
        <w:t>CLIA NO.: 6661666</w:t>
      </w:r>
    </w:p>
    <w:p w14:paraId="73D2BD6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67 PAWKA GREEN   LA JOLLA, CA   92037</w:t>
      </w:r>
    </w:p>
    <w:p w14:paraId="76B93D6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LAB DIRECTOR: RICHARD WEISS, M.D.</w:t>
      </w:r>
    </w:p>
    <w:p w14:paraId="3B75BE16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2F0A1CD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NAME: Kasey D Fisher</w:t>
      </w:r>
    </w:p>
    <w:p w14:paraId="320175E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DOB/SEX: 10/26/1986  M                                 ZIP: 50265</w:t>
      </w:r>
    </w:p>
    <w:p w14:paraId="7D157DF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SOC SEC NO: 154861141                  DATE COLLECTED: 10/20/2023</w:t>
      </w:r>
    </w:p>
    <w:p w14:paraId="3C8ED63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TICKET NUMBER: 0034370697              DATE PERFORMED: 10/26/2023</w:t>
      </w:r>
    </w:p>
    <w:p w14:paraId="4EBC88C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31D8AFE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GOTTAGETTA LIFE INSURANCE CO.</w:t>
      </w:r>
    </w:p>
    <w:p w14:paraId="60E14127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PO BOX 666</w:t>
      </w:r>
    </w:p>
    <w:p w14:paraId="3C8D6842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HAZELTON, IA  50641</w:t>
      </w:r>
    </w:p>
    <w:p w14:paraId="17E585D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ATTN: STEPHANIE CARPENTER, M.D., MEDICAL DIRECTOR</w:t>
      </w:r>
    </w:p>
    <w:p w14:paraId="5B4B749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TYPE/AMT: IND LIFE / $1,000,000 </w:t>
      </w:r>
    </w:p>
    <w:p w14:paraId="78C4EAF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357720A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BLOOD CHEMISTRY                - RESULTS -          - REF RANGE -</w:t>
      </w:r>
    </w:p>
    <w:p w14:paraId="362DA554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GLUCOSE (MG/DL)                     87                 60 - 109</w:t>
      </w:r>
    </w:p>
    <w:p w14:paraId="102C537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FRUCTOSAMINE (MMOL/L)              1.5                1.2 - 2.0</w:t>
      </w:r>
    </w:p>
    <w:p w14:paraId="0F8BE9A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HB A1C (%)                                            3.0 - 6.0</w:t>
      </w:r>
    </w:p>
    <w:p w14:paraId="058FA68E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BUN (MG/DL)                         11                  9 - 26 </w:t>
      </w:r>
    </w:p>
    <w:p w14:paraId="72F544DD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CREATININE (MG/DL)                 0.8                0.6 - 1.3</w:t>
      </w:r>
    </w:p>
    <w:p w14:paraId="465FC3B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ALK. PHOS. (U/L)                    47                 30 - 125</w:t>
      </w:r>
    </w:p>
    <w:p w14:paraId="62E490B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BILI. TOT. (MG/DL)                 0.9                0.2 - 1.2</w:t>
      </w:r>
    </w:p>
    <w:p w14:paraId="75905D4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 xml:space="preserve">AST(SGOT) (U/L)                     17                  0 - 41 </w:t>
      </w:r>
    </w:p>
    <w:p w14:paraId="3E581BE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 xml:space="preserve">ALT(SGPT) (U/L)                     15                  0 - 45 </w:t>
      </w:r>
    </w:p>
    <w:p w14:paraId="5532568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GGT(GGTP) (U/L)                     20                  0 - 45 </w:t>
      </w:r>
    </w:p>
    <w:p w14:paraId="072EB0C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TOT. PROTEIN (G/DL)                6.9                6.1 - 7.9</w:t>
      </w:r>
    </w:p>
    <w:p w14:paraId="254037BB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ALBUMIN (G/DL)                     4.8                3.6 - 4.9</w:t>
      </w:r>
    </w:p>
    <w:p w14:paraId="2BA6C352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GLOBULIN (G/DL)                    2.1                2.1 - 3.6</w:t>
      </w:r>
    </w:p>
    <w:p w14:paraId="379FF81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CHOLESTEROL (MG/DL)                189                140 - 250</w:t>
      </w:r>
    </w:p>
    <w:p w14:paraId="0EFD088F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HDL CHOLESTEROL (MG/DL)             52                 35 - 100</w:t>
      </w:r>
    </w:p>
    <w:p w14:paraId="1C3E2201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CHOL/HDL CHOL RATIO                3.6                  0 - 5.5</w:t>
      </w:r>
    </w:p>
    <w:p w14:paraId="16AB41DA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TRIGLYCERIDES (MG/DL)               69                  0 - 150</w:t>
      </w:r>
    </w:p>
    <w:p w14:paraId="430A189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755E553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URINE CHEMISTRY                - RESULTS -          - REF RANGE -</w:t>
      </w:r>
    </w:p>
    <w:p w14:paraId="3EF8CCB8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URINE PROTEIN (MG%)                 19                  0 - 30   </w:t>
      </w:r>
    </w:p>
    <w:p w14:paraId="69D2744D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URINE CREATININE (MG/DL)         159.0               27.0 - 260.0</w:t>
      </w:r>
    </w:p>
    <w:p w14:paraId="49C4966C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 xml:space="preserve">PROT/CREAT RATIO (MG/MG)          0.12               0.00 - 0.20 </w:t>
      </w:r>
    </w:p>
    <w:p w14:paraId="15CB8F0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3D3A67DE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PHYSICAL EXAMINATION           - RESULTS -</w:t>
      </w:r>
    </w:p>
    <w:p w14:paraId="04AF7A35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BMI                               26.0</w:t>
      </w:r>
    </w:p>
    <w:p w14:paraId="5AEFEC77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PULSE                               59</w:t>
      </w:r>
    </w:p>
    <w:p w14:paraId="414F6753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  <w:r w:rsidRPr="00967E1D">
        <w:rPr>
          <w:rFonts w:ascii="Cascadia Code" w:eastAsia="Times New Roman" w:hAnsi="Cascadia Code" w:cs="Cascadia Code"/>
          <w:szCs w:val="20"/>
        </w:rPr>
        <w:t>BLOOD PRESSURE                  119/71</w:t>
      </w:r>
    </w:p>
    <w:p w14:paraId="1E3BA9AE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71E93979" w14:textId="77777777" w:rsidR="00967E1D" w:rsidRP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306A1B84" w14:textId="77777777" w:rsidR="00967E1D" w:rsidRDefault="00967E1D" w:rsidP="00967E1D">
      <w:pPr>
        <w:spacing w:after="0" w:line="240" w:lineRule="auto"/>
        <w:rPr>
          <w:rFonts w:ascii="Cascadia Code" w:eastAsia="Times New Roman" w:hAnsi="Cascadia Code" w:cs="Cascadia Code"/>
          <w:szCs w:val="20"/>
        </w:rPr>
      </w:pPr>
    </w:p>
    <w:p w14:paraId="44BE8348" w14:textId="77777777" w:rsidR="00F41D7A" w:rsidRPr="00967E1D" w:rsidRDefault="00F41D7A" w:rsidP="00F41D7A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F637D3">
        <w:rPr>
          <w:rFonts w:ascii="Cascadia Code" w:eastAsia="Times New Roman" w:hAnsi="Cascadia Code" w:cs="Cascadia Code"/>
          <w:szCs w:val="20"/>
        </w:rPr>
        <w:t xml:space="preserve">ABALONE LABS INC.                               </w:t>
      </w:r>
      <w:r w:rsidRPr="00967E1D">
        <w:rPr>
          <w:rFonts w:ascii="Cascadia Code" w:eastAsia="Times New Roman" w:hAnsi="Cascadia Code" w:cs="Cascadia Code"/>
          <w:szCs w:val="20"/>
          <w:lang w:val="es-ES"/>
        </w:rPr>
        <w:t>CLIA NO.: 6661666</w:t>
      </w:r>
    </w:p>
    <w:p w14:paraId="5BBF3C45" w14:textId="77777777" w:rsidR="00F41D7A" w:rsidRPr="00967E1D" w:rsidRDefault="00F41D7A" w:rsidP="00F41D7A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967E1D">
        <w:rPr>
          <w:rFonts w:ascii="Cascadia Code" w:eastAsia="Times New Roman" w:hAnsi="Cascadia Code" w:cs="Cascadia Code"/>
          <w:szCs w:val="20"/>
          <w:lang w:val="es-ES"/>
        </w:rPr>
        <w:t>67 PAWKA GREEN   LA JOLLA, CA   92037</w:t>
      </w:r>
    </w:p>
    <w:p w14:paraId="710BE7B4" w14:textId="3BC5DADD" w:rsidR="001B00EB" w:rsidRPr="00C51711" w:rsidRDefault="00967E1D" w:rsidP="00967E1D">
      <w:pPr>
        <w:spacing w:after="0" w:line="240" w:lineRule="auto"/>
        <w:rPr>
          <w:rFonts w:ascii="Cascadia Code" w:eastAsia="Times New Roman" w:hAnsi="Cascadia Code" w:cs="Cascadia Code"/>
          <w:color w:val="FFFFFF" w:themeColor="background1"/>
          <w:szCs w:val="20"/>
          <w:lang w:val="es-ES"/>
        </w:rPr>
      </w:pPr>
      <w:r w:rsidRPr="00F41D7A">
        <w:rPr>
          <w:rFonts w:ascii="Cascadia Code" w:eastAsia="Times New Roman" w:hAnsi="Cascadia Code" w:cs="Cascadia Code"/>
          <w:szCs w:val="20"/>
          <w:lang w:val="es-ES"/>
        </w:rPr>
        <w:br w:type="page"/>
      </w:r>
      <w:r w:rsidR="001B00EB" w:rsidRPr="00F637D3">
        <w:rPr>
          <w:rFonts w:ascii="Cascadia Code" w:eastAsia="Times New Roman" w:hAnsi="Cascadia Code" w:cs="Cascadia Code"/>
          <w:szCs w:val="20"/>
          <w:lang w:val="es-ES"/>
        </w:rPr>
        <w:lastRenderedPageBreak/>
        <w:t xml:space="preserve">ABALONE LABS INC.                               </w:t>
      </w:r>
      <w:r w:rsidR="001B00EB" w:rsidRPr="001E6AC9">
        <w:rPr>
          <w:rFonts w:ascii="Cascadia Code" w:eastAsia="Times New Roman" w:hAnsi="Cascadia Code" w:cs="Cascadia Code"/>
          <w:szCs w:val="20"/>
          <w:lang w:val="es-ES"/>
        </w:rPr>
        <w:t>CLIA NO.: 6661666</w:t>
      </w:r>
      <w:r w:rsidR="00C51711" w:rsidRPr="00C51711">
        <w:rPr>
          <w:rFonts w:ascii="Cascadia Code" w:eastAsia="Times New Roman" w:hAnsi="Cascadia Code" w:cs="Cascadia Code"/>
          <w:color w:val="000000" w:themeColor="text1"/>
          <w:szCs w:val="20"/>
          <w:highlight w:val="lightGray"/>
          <w:lang w:val="es-ES"/>
        </w:rPr>
        <w:t>CRLF</w:t>
      </w:r>
    </w:p>
    <w:p w14:paraId="04C3F07A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1E6AC9">
        <w:rPr>
          <w:rFonts w:ascii="Cascadia Code" w:eastAsia="Times New Roman" w:hAnsi="Cascadia Code" w:cs="Cascadia Code"/>
          <w:szCs w:val="20"/>
          <w:lang w:val="es-ES"/>
        </w:rPr>
        <w:t>67 PAWKA GREEN   LA JOLLA, CA   92037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01AFED7F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LAB DIRECTOR: RICHARD WEISS, M.D.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3D53DDB0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263FC224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NAME: Kasey D Fisher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E61F852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DOB/SEX: 10/26/1986  M                                 ZIP: 50265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A97C8D6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SOC SEC NO: 154861141                  DATE COLLECTED: 10/20/2023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3EEDAFC8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TICKET NUMBER: 0034370697              DATE PERFORMED: 10/26/2023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49D76098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0DA3B5D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GOTTAGETTA LIFE INSURANCE CO.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10E8580E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PO BOX 666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0D446C06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HAZELTON, IA  50641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3807235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ATTN: STEPHANIE CARPENTER, M.D., MEDICAL DIRECTOR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1DF72290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 xml:space="preserve">TYPE/AMT: IND LIFE / $1,000,000 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5D3AA8D7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0FC33F33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BLOOD CHEMISTRY                - RESULTS -          - REF RANGE -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4A48D50A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1E6AC9">
        <w:rPr>
          <w:rFonts w:ascii="Cascadia Code" w:eastAsia="Times New Roman" w:hAnsi="Cascadia Code" w:cs="Cascadia Code"/>
          <w:szCs w:val="20"/>
          <w:lang w:val="es-ES"/>
        </w:rPr>
        <w:t>GLUCOSE (MG/DL)                     87                 60 - 109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54EAC78C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1E6AC9">
        <w:rPr>
          <w:rFonts w:ascii="Cascadia Code" w:eastAsia="Times New Roman" w:hAnsi="Cascadia Code" w:cs="Cascadia Code"/>
          <w:szCs w:val="20"/>
          <w:lang w:val="es-ES"/>
        </w:rPr>
        <w:t>FRUCTOSAMINE (MMOL/L)              1.5                1.2 - 2.0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4B2ACE1E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HB A1C (%)                                            3.0 - 6.0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4553450C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 xml:space="preserve">BUN (MG/DL)                         11                  9 - 26 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5563AE39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CREATININE (MG/DL)                 0.8                0.6 - 1.3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DE753D3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0E704C">
        <w:rPr>
          <w:rFonts w:ascii="Cascadia Code" w:eastAsia="Times New Roman" w:hAnsi="Cascadia Code" w:cs="Cascadia Code"/>
          <w:szCs w:val="20"/>
        </w:rPr>
        <w:t xml:space="preserve">ALK. PHOS. 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(U/L)                    47                 30 - 125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2BE10E73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  <w:lang w:val="es-ES"/>
        </w:rPr>
        <w:t xml:space="preserve">BILI. TOT. </w:t>
      </w:r>
      <w:r w:rsidRPr="000E704C">
        <w:rPr>
          <w:rFonts w:ascii="Cascadia Code" w:eastAsia="Times New Roman" w:hAnsi="Cascadia Code" w:cs="Cascadia Code"/>
          <w:szCs w:val="20"/>
        </w:rPr>
        <w:t>(MG/DL)                 0.9                0.2 - 1.2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1CFC67F1" w14:textId="77777777" w:rsidR="000E704C" w:rsidRPr="00F637D3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F637D3">
        <w:rPr>
          <w:rFonts w:ascii="Cascadia Code" w:eastAsia="Times New Roman" w:hAnsi="Cascadia Code" w:cs="Cascadia Code"/>
          <w:szCs w:val="20"/>
        </w:rPr>
        <w:t xml:space="preserve">AST(SGOT) (U/L)                     17                  0 - 41 </w:t>
      </w:r>
      <w:r w:rsidR="000E704C" w:rsidRPr="00F637D3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693FEE2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1E6AC9">
        <w:rPr>
          <w:rFonts w:ascii="Cascadia Code" w:eastAsia="Times New Roman" w:hAnsi="Cascadia Code" w:cs="Cascadia Code"/>
          <w:szCs w:val="20"/>
          <w:lang w:val="es-ES"/>
        </w:rPr>
        <w:t xml:space="preserve">ALT(SGPT) (U/L)                     15                  0 - 45 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4F25B9E9" w14:textId="77777777" w:rsidR="000E704C" w:rsidRPr="00F637D3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F637D3">
        <w:rPr>
          <w:rFonts w:ascii="Cascadia Code" w:eastAsia="Times New Roman" w:hAnsi="Cascadia Code" w:cs="Cascadia Code"/>
          <w:szCs w:val="20"/>
          <w:lang w:val="es-ES"/>
        </w:rPr>
        <w:t xml:space="preserve">GGT(GGTP) (U/L)                     20                  0 - 45 </w:t>
      </w:r>
      <w:r w:rsidR="000E704C" w:rsidRPr="00F637D3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0467D99F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TOT. PROTEIN (G/DL)                6.9                6.1 - 7.9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14258A05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ALBUMIN (G/DL)                     4.8                3.6 - 4.9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273A9C0A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GLOBULIN (G/DL)                    2.1                2.1 - 3.6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4B5126A1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CHOLESTEROL (MG/DL)                189                140 - 250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2E74FD6E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HDL CHOLESTEROL (MG/DL)             52                 35 - 100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78A9C1D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CHOL/HDL CHOL RATIO                3.6                  0 - 5.5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125A2C79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TRIGLYCERIDES (MG/DL)               69                  0 - 150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04F6CFC5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00ABD1FC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URINE CHEMISTRY                - RESULTS -          - REF RANGE -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2E3E8C05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 xml:space="preserve">URINE PROTEIN (MG%)                 19                  0 - 30   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2BDC54C8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URINE CREATININE (MG/DL)         159.0               27.0 - 260.0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0EE81E83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 xml:space="preserve">PROT/CREAT RATIO (MG/MG)          0.12               0.00 - 0.20 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0110EF8B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365D66D8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PHYSICAL EXAMINATION           - RESULTS -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0C9C91B3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BMI                               26.0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10ADC2A5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PULSE                               59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03EE4C8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1E6AC9">
        <w:rPr>
          <w:rFonts w:ascii="Cascadia Code" w:eastAsia="Times New Roman" w:hAnsi="Cascadia Code" w:cs="Cascadia Code"/>
          <w:szCs w:val="20"/>
        </w:rPr>
        <w:t>BLOOD PRESSURE                  119/71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2F4C84F5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7F7BA761" w14:textId="77777777" w:rsidR="000E704C" w:rsidRPr="000E704C" w:rsidRDefault="000E704C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55DE9C19" w14:textId="43886826" w:rsidR="000E704C" w:rsidRPr="000E704C" w:rsidRDefault="00744413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</w:rPr>
      </w:pPr>
      <w:r>
        <w:rPr>
          <w:rFonts w:ascii="Cascadia Code" w:eastAsia="Times New Roman" w:hAnsi="Cascadia Code" w:cs="Cascadia Code"/>
          <w:szCs w:val="20"/>
          <w:highlight w:val="lightGray"/>
        </w:rPr>
        <w:t>FF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</w:rPr>
        <w:t>CRLF</w:t>
      </w:r>
    </w:p>
    <w:p w14:paraId="6C8297AD" w14:textId="77777777" w:rsidR="000E704C" w:rsidRPr="000E704C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highlight w:val="lightGray"/>
          <w:lang w:val="es-ES"/>
        </w:rPr>
      </w:pPr>
      <w:r w:rsidRPr="00F637D3">
        <w:rPr>
          <w:rFonts w:ascii="Cascadia Code" w:eastAsia="Times New Roman" w:hAnsi="Cascadia Code" w:cs="Cascadia Code"/>
          <w:szCs w:val="20"/>
        </w:rPr>
        <w:t xml:space="preserve">ABALONE LABS INC.                               </w:t>
      </w:r>
      <w:r w:rsidRPr="001E6AC9">
        <w:rPr>
          <w:rFonts w:ascii="Cascadia Code" w:eastAsia="Times New Roman" w:hAnsi="Cascadia Code" w:cs="Cascadia Code"/>
          <w:szCs w:val="20"/>
          <w:lang w:val="es-ES"/>
        </w:rPr>
        <w:t>CLIA NO.: 6661666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1C4F2006" w14:textId="77777777" w:rsidR="003971F1" w:rsidRDefault="001B00EB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1E6AC9">
        <w:rPr>
          <w:rFonts w:ascii="Cascadia Code" w:eastAsia="Times New Roman" w:hAnsi="Cascadia Code" w:cs="Cascadia Code"/>
          <w:szCs w:val="20"/>
          <w:lang w:val="es-ES"/>
        </w:rPr>
        <w:t>67 PAWKA GREEN   LA JOLLA, CA   92037</w:t>
      </w:r>
      <w:r w:rsidR="000E704C"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 xml:space="preserve"> CRLF</w:t>
      </w:r>
    </w:p>
    <w:p w14:paraId="7DC89CC4" w14:textId="77777777" w:rsidR="00625C1D" w:rsidRDefault="00625C1D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76270152" w14:textId="239BD078" w:rsidR="00CD5CC3" w:rsidRDefault="00CD5CC3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  <w:r w:rsidRPr="000E704C">
        <w:rPr>
          <w:rFonts w:ascii="Cascadia Code" w:eastAsia="Times New Roman" w:hAnsi="Cascadia Code" w:cs="Cascadia Code"/>
          <w:szCs w:val="20"/>
          <w:highlight w:val="lightGray"/>
          <w:lang w:val="es-ES"/>
        </w:rPr>
        <w:t>CRLF</w:t>
      </w:r>
    </w:p>
    <w:p w14:paraId="59BB31DE" w14:textId="77777777" w:rsidR="00CD5CC3" w:rsidRDefault="00CD5CC3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</w:p>
    <w:p w14:paraId="0AB59F1E" w14:textId="77777777" w:rsidR="00CD5CC3" w:rsidRDefault="00CD5CC3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</w:pPr>
    </w:p>
    <w:p w14:paraId="0AE1F49D" w14:textId="024BC082" w:rsidR="00CD5CC3" w:rsidRPr="001E6AC9" w:rsidRDefault="00CD5CC3" w:rsidP="001B00EB">
      <w:pPr>
        <w:spacing w:after="0" w:line="240" w:lineRule="auto"/>
        <w:rPr>
          <w:rFonts w:ascii="Cascadia Code" w:eastAsia="Times New Roman" w:hAnsi="Cascadia Code" w:cs="Cascadia Code"/>
          <w:szCs w:val="20"/>
          <w:lang w:val="es-ES"/>
        </w:rPr>
        <w:sectPr w:rsidR="00CD5CC3" w:rsidRPr="001E6AC9" w:rsidSect="00512F10">
          <w:headerReference w:type="default" r:id="rId17"/>
          <w:pgSz w:w="12240" w:h="15840" w:code="1"/>
          <w:pgMar w:top="1152" w:right="1440" w:bottom="1152" w:left="1440" w:header="576" w:footer="576" w:gutter="0"/>
          <w:lnNumType w:countBy="1" w:restart="newSection"/>
          <w:cols w:space="720"/>
          <w:docGrid w:linePitch="360"/>
        </w:sectPr>
      </w:pPr>
    </w:p>
    <w:p w14:paraId="05A149B3" w14:textId="77777777" w:rsidR="000E704C" w:rsidRPr="000E704C" w:rsidRDefault="000E704C" w:rsidP="00AC7414">
      <w:pPr>
        <w:pStyle w:val="Heading1"/>
        <w:rPr>
          <w:rFonts w:ascii="Cascadia Code" w:eastAsia="Times New Roman" w:hAnsi="Cascadia Code" w:cs="Cascadia Code"/>
          <w:sz w:val="16"/>
          <w:szCs w:val="20"/>
          <w:highlight w:val="lightGray"/>
          <w:lang w:val="es-ES"/>
        </w:rPr>
      </w:pPr>
      <w:r w:rsidRPr="000E704C">
        <w:rPr>
          <w:rFonts w:ascii="Cascadia Code" w:eastAsia="Times New Roman" w:hAnsi="Cascadia Code" w:cs="Cascadia Code"/>
          <w:sz w:val="16"/>
          <w:szCs w:val="20"/>
          <w:highlight w:val="lightGray"/>
          <w:lang w:val="es-ES"/>
        </w:rPr>
        <w:lastRenderedPageBreak/>
        <w:t>CRLF</w:t>
      </w:r>
    </w:p>
    <w:p w14:paraId="3506A8F8" w14:textId="1B536522" w:rsidR="000A1BC1" w:rsidRPr="00381BC6" w:rsidRDefault="000A1BC1" w:rsidP="00AC7414">
      <w:pPr>
        <w:pStyle w:val="Heading1"/>
        <w:rPr>
          <w:rFonts w:ascii="Cascadia Code" w:eastAsia="Times New Roman" w:hAnsi="Cascadia Code" w:cs="Cascadia Code"/>
          <w:sz w:val="16"/>
          <w:szCs w:val="20"/>
          <w:lang w:val="es-ES"/>
        </w:rPr>
      </w:pPr>
    </w:p>
    <w:sectPr w:rsidR="000A1BC1" w:rsidRPr="00381BC6" w:rsidSect="00CA6A25">
      <w:headerReference w:type="default" r:id="rId18"/>
      <w:pgSz w:w="12240" w:h="15840" w:code="1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A8A0" w14:textId="77777777" w:rsidR="002B7076" w:rsidRDefault="002B7076" w:rsidP="00524988">
      <w:pPr>
        <w:spacing w:after="0" w:line="240" w:lineRule="auto"/>
      </w:pPr>
      <w:r>
        <w:separator/>
      </w:r>
    </w:p>
  </w:endnote>
  <w:endnote w:type="continuationSeparator" w:id="0">
    <w:p w14:paraId="31CEC0B6" w14:textId="77777777" w:rsidR="002B7076" w:rsidRDefault="002B7076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1A4B2" w14:textId="77777777" w:rsidR="005C6B6C" w:rsidRDefault="005C6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3542" w14:textId="72094845" w:rsidR="005C6B6C" w:rsidRDefault="006A2DEB">
    <w:pPr>
      <w:pStyle w:val="Footer"/>
    </w:pPr>
    <w:fldSimple w:instr=" FILENAME   \* MERGEFORMAT ">
      <w:r>
        <w:rPr>
          <w:noProof/>
        </w:rPr>
        <w:t>Fast_Actual_Exptd_34.docx</w:t>
      </w:r>
    </w:fldSimple>
    <w:r w:rsidR="00E23AC4">
      <w:tab/>
    </w:r>
    <w:r w:rsidR="00E23AC4">
      <w:tab/>
    </w:r>
    <w:r w:rsidR="00E23AC4">
      <w:fldChar w:fldCharType="begin"/>
    </w:r>
    <w:r w:rsidR="00E23AC4">
      <w:instrText xml:space="preserve"> DATE  \@ "M/d/yyyy h:mm am/pm"  \* MERGEFORMAT </w:instrText>
    </w:r>
    <w:r w:rsidR="00E23AC4">
      <w:fldChar w:fldCharType="separate"/>
    </w:r>
    <w:r w:rsidR="00F637D3">
      <w:rPr>
        <w:noProof/>
      </w:rPr>
      <w:t>12/28/2025 5:58 AM</w:t>
    </w:r>
    <w:r w:rsidR="00E23AC4">
      <w:fldChar w:fldCharType="end"/>
    </w:r>
  </w:p>
  <w:p w14:paraId="3C72B063" w14:textId="77777777" w:rsidR="005C6B6C" w:rsidRDefault="005C6B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B18A" w14:textId="77777777" w:rsidR="005C6B6C" w:rsidRDefault="005C6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AFF8" w14:textId="77777777" w:rsidR="002B7076" w:rsidRDefault="002B7076" w:rsidP="00524988">
      <w:pPr>
        <w:spacing w:after="0" w:line="240" w:lineRule="auto"/>
      </w:pPr>
      <w:r>
        <w:separator/>
      </w:r>
    </w:p>
  </w:footnote>
  <w:footnote w:type="continuationSeparator" w:id="0">
    <w:p w14:paraId="16BE47D0" w14:textId="77777777" w:rsidR="002B7076" w:rsidRDefault="002B7076" w:rsidP="00524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9F40" w14:textId="77777777" w:rsidR="005C6B6C" w:rsidRDefault="005C6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66001" w14:textId="77777777" w:rsidR="005C6B6C" w:rsidRDefault="005C6B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544E6" w14:textId="77777777" w:rsidR="005C6B6C" w:rsidRDefault="005C6B6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03A4F" w14:textId="5F1552B5" w:rsidR="00732F2B" w:rsidRDefault="00732F2B" w:rsidP="009511D1">
    <w:pPr>
      <w:pStyle w:val="Heading2"/>
    </w:pPr>
    <w:r>
      <w:t>Appendix 1 –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C105" w14:textId="553C647D" w:rsidR="003971F1" w:rsidRDefault="003971F1" w:rsidP="009511D1">
    <w:pPr>
      <w:pStyle w:val="Heading2"/>
    </w:pPr>
    <w:r>
      <w:t xml:space="preserve">Appendix 2 – </w:t>
    </w:r>
  </w:p>
  <w:p w14:paraId="20FAB16A" w14:textId="77777777" w:rsidR="003971F1" w:rsidRDefault="003971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C0C26"/>
    <w:multiLevelType w:val="hybridMultilevel"/>
    <w:tmpl w:val="90685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5544B"/>
    <w:multiLevelType w:val="hybridMultilevel"/>
    <w:tmpl w:val="FE3A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451D6"/>
    <w:multiLevelType w:val="hybridMultilevel"/>
    <w:tmpl w:val="AB0C5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84C0E"/>
    <w:multiLevelType w:val="hybridMultilevel"/>
    <w:tmpl w:val="EECC95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6D1B35"/>
    <w:multiLevelType w:val="hybridMultilevel"/>
    <w:tmpl w:val="F3687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B3FF6"/>
    <w:multiLevelType w:val="multilevel"/>
    <w:tmpl w:val="091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2D7D6E"/>
    <w:multiLevelType w:val="hybridMultilevel"/>
    <w:tmpl w:val="892CF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800796">
    <w:abstractNumId w:val="10"/>
  </w:num>
  <w:num w:numId="2" w16cid:durableId="1773622777">
    <w:abstractNumId w:val="6"/>
  </w:num>
  <w:num w:numId="3" w16cid:durableId="392043753">
    <w:abstractNumId w:val="3"/>
  </w:num>
  <w:num w:numId="4" w16cid:durableId="405425019">
    <w:abstractNumId w:val="0"/>
  </w:num>
  <w:num w:numId="5" w16cid:durableId="1737972415">
    <w:abstractNumId w:val="2"/>
  </w:num>
  <w:num w:numId="6" w16cid:durableId="1698853667">
    <w:abstractNumId w:val="8"/>
  </w:num>
  <w:num w:numId="7" w16cid:durableId="376122730">
    <w:abstractNumId w:val="9"/>
  </w:num>
  <w:num w:numId="8" w16cid:durableId="1591163435">
    <w:abstractNumId w:val="5"/>
  </w:num>
  <w:num w:numId="9" w16cid:durableId="535041225">
    <w:abstractNumId w:val="1"/>
  </w:num>
  <w:num w:numId="10" w16cid:durableId="622351203">
    <w:abstractNumId w:val="4"/>
  </w:num>
  <w:num w:numId="11" w16cid:durableId="16966860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2E"/>
    <w:rsid w:val="000015DE"/>
    <w:rsid w:val="00004F26"/>
    <w:rsid w:val="0000532A"/>
    <w:rsid w:val="000061B4"/>
    <w:rsid w:val="00006CFB"/>
    <w:rsid w:val="00006DF7"/>
    <w:rsid w:val="00010304"/>
    <w:rsid w:val="00011264"/>
    <w:rsid w:val="00012E0D"/>
    <w:rsid w:val="00016353"/>
    <w:rsid w:val="0001640D"/>
    <w:rsid w:val="00016709"/>
    <w:rsid w:val="00021A96"/>
    <w:rsid w:val="00026F8C"/>
    <w:rsid w:val="000304FE"/>
    <w:rsid w:val="00030BFF"/>
    <w:rsid w:val="00032FFF"/>
    <w:rsid w:val="00037072"/>
    <w:rsid w:val="00037EB3"/>
    <w:rsid w:val="00042A05"/>
    <w:rsid w:val="0004355F"/>
    <w:rsid w:val="00044941"/>
    <w:rsid w:val="000473F3"/>
    <w:rsid w:val="000500A5"/>
    <w:rsid w:val="0005059B"/>
    <w:rsid w:val="00051305"/>
    <w:rsid w:val="0005161D"/>
    <w:rsid w:val="000536E1"/>
    <w:rsid w:val="00054D13"/>
    <w:rsid w:val="00056D41"/>
    <w:rsid w:val="00056E09"/>
    <w:rsid w:val="00057D52"/>
    <w:rsid w:val="000606EF"/>
    <w:rsid w:val="00062AEA"/>
    <w:rsid w:val="0006559A"/>
    <w:rsid w:val="00065926"/>
    <w:rsid w:val="0006602D"/>
    <w:rsid w:val="0007178D"/>
    <w:rsid w:val="000719F8"/>
    <w:rsid w:val="00073528"/>
    <w:rsid w:val="00076856"/>
    <w:rsid w:val="00081577"/>
    <w:rsid w:val="0008523D"/>
    <w:rsid w:val="00086253"/>
    <w:rsid w:val="000865FD"/>
    <w:rsid w:val="000902F1"/>
    <w:rsid w:val="0009672C"/>
    <w:rsid w:val="00097C80"/>
    <w:rsid w:val="00097F27"/>
    <w:rsid w:val="000A1BC1"/>
    <w:rsid w:val="000A377A"/>
    <w:rsid w:val="000A4175"/>
    <w:rsid w:val="000A48A6"/>
    <w:rsid w:val="000A621E"/>
    <w:rsid w:val="000B36F5"/>
    <w:rsid w:val="000B4AD5"/>
    <w:rsid w:val="000B6C92"/>
    <w:rsid w:val="000B727A"/>
    <w:rsid w:val="000C0B5B"/>
    <w:rsid w:val="000C0B88"/>
    <w:rsid w:val="000C2062"/>
    <w:rsid w:val="000C214F"/>
    <w:rsid w:val="000C25B4"/>
    <w:rsid w:val="000D5A1E"/>
    <w:rsid w:val="000E099B"/>
    <w:rsid w:val="000E0E6C"/>
    <w:rsid w:val="000E31BD"/>
    <w:rsid w:val="000E704C"/>
    <w:rsid w:val="000F05FD"/>
    <w:rsid w:val="000F3C5A"/>
    <w:rsid w:val="000F4A43"/>
    <w:rsid w:val="000F52D6"/>
    <w:rsid w:val="000F74FA"/>
    <w:rsid w:val="001022EA"/>
    <w:rsid w:val="00105B16"/>
    <w:rsid w:val="00106088"/>
    <w:rsid w:val="001062A0"/>
    <w:rsid w:val="00106D52"/>
    <w:rsid w:val="0011138E"/>
    <w:rsid w:val="00112230"/>
    <w:rsid w:val="00113ABC"/>
    <w:rsid w:val="00114133"/>
    <w:rsid w:val="00117F44"/>
    <w:rsid w:val="001222CD"/>
    <w:rsid w:val="001231C3"/>
    <w:rsid w:val="00124810"/>
    <w:rsid w:val="00124A5C"/>
    <w:rsid w:val="00126C65"/>
    <w:rsid w:val="00132CAD"/>
    <w:rsid w:val="001345D1"/>
    <w:rsid w:val="00136133"/>
    <w:rsid w:val="00136B4E"/>
    <w:rsid w:val="00137023"/>
    <w:rsid w:val="001409FB"/>
    <w:rsid w:val="00143589"/>
    <w:rsid w:val="00151A42"/>
    <w:rsid w:val="001535F7"/>
    <w:rsid w:val="001574EC"/>
    <w:rsid w:val="00157EA5"/>
    <w:rsid w:val="0016137E"/>
    <w:rsid w:val="001614AB"/>
    <w:rsid w:val="00167668"/>
    <w:rsid w:val="00170577"/>
    <w:rsid w:val="00172214"/>
    <w:rsid w:val="00172AEA"/>
    <w:rsid w:val="0017768A"/>
    <w:rsid w:val="001815E7"/>
    <w:rsid w:val="001824E2"/>
    <w:rsid w:val="0018449A"/>
    <w:rsid w:val="00184694"/>
    <w:rsid w:val="00186B1A"/>
    <w:rsid w:val="00191CEB"/>
    <w:rsid w:val="00195917"/>
    <w:rsid w:val="00196912"/>
    <w:rsid w:val="001A1A4A"/>
    <w:rsid w:val="001A2FFE"/>
    <w:rsid w:val="001A55A9"/>
    <w:rsid w:val="001A660B"/>
    <w:rsid w:val="001B00EB"/>
    <w:rsid w:val="001B00FC"/>
    <w:rsid w:val="001B0493"/>
    <w:rsid w:val="001B180B"/>
    <w:rsid w:val="001B2FCC"/>
    <w:rsid w:val="001B5607"/>
    <w:rsid w:val="001B7F24"/>
    <w:rsid w:val="001B7FD6"/>
    <w:rsid w:val="001C23E6"/>
    <w:rsid w:val="001C33A0"/>
    <w:rsid w:val="001C54EE"/>
    <w:rsid w:val="001D171D"/>
    <w:rsid w:val="001D1D30"/>
    <w:rsid w:val="001D3523"/>
    <w:rsid w:val="001E1B42"/>
    <w:rsid w:val="001E24D9"/>
    <w:rsid w:val="001E3ADA"/>
    <w:rsid w:val="001E4C99"/>
    <w:rsid w:val="001E6AC9"/>
    <w:rsid w:val="001E7334"/>
    <w:rsid w:val="001E7EDE"/>
    <w:rsid w:val="001F0034"/>
    <w:rsid w:val="001F06A8"/>
    <w:rsid w:val="001F098C"/>
    <w:rsid w:val="001F1640"/>
    <w:rsid w:val="001F3591"/>
    <w:rsid w:val="001F4CCE"/>
    <w:rsid w:val="002018F0"/>
    <w:rsid w:val="00202150"/>
    <w:rsid w:val="00203698"/>
    <w:rsid w:val="002039DB"/>
    <w:rsid w:val="00207C72"/>
    <w:rsid w:val="00210732"/>
    <w:rsid w:val="0021348C"/>
    <w:rsid w:val="00213783"/>
    <w:rsid w:val="002146F5"/>
    <w:rsid w:val="00214AC8"/>
    <w:rsid w:val="00216447"/>
    <w:rsid w:val="00217F54"/>
    <w:rsid w:val="00220450"/>
    <w:rsid w:val="00221A45"/>
    <w:rsid w:val="002260F6"/>
    <w:rsid w:val="002261A4"/>
    <w:rsid w:val="0022629F"/>
    <w:rsid w:val="00227B95"/>
    <w:rsid w:val="002349EA"/>
    <w:rsid w:val="00245043"/>
    <w:rsid w:val="00253405"/>
    <w:rsid w:val="00253625"/>
    <w:rsid w:val="00257BEB"/>
    <w:rsid w:val="00263EFB"/>
    <w:rsid w:val="00267ED9"/>
    <w:rsid w:val="00270D9B"/>
    <w:rsid w:val="002724F8"/>
    <w:rsid w:val="00274501"/>
    <w:rsid w:val="002801D6"/>
    <w:rsid w:val="00280F68"/>
    <w:rsid w:val="0029026C"/>
    <w:rsid w:val="002937FC"/>
    <w:rsid w:val="00296694"/>
    <w:rsid w:val="00297B61"/>
    <w:rsid w:val="002A09FE"/>
    <w:rsid w:val="002A1457"/>
    <w:rsid w:val="002A192B"/>
    <w:rsid w:val="002A430B"/>
    <w:rsid w:val="002A5CB0"/>
    <w:rsid w:val="002B2DD9"/>
    <w:rsid w:val="002B3738"/>
    <w:rsid w:val="002B58D4"/>
    <w:rsid w:val="002B63F9"/>
    <w:rsid w:val="002B7056"/>
    <w:rsid w:val="002B7076"/>
    <w:rsid w:val="002C0BC1"/>
    <w:rsid w:val="002C40ED"/>
    <w:rsid w:val="002C6357"/>
    <w:rsid w:val="002C6E02"/>
    <w:rsid w:val="002D3EA6"/>
    <w:rsid w:val="002D4A8E"/>
    <w:rsid w:val="002D51DD"/>
    <w:rsid w:val="002D59D3"/>
    <w:rsid w:val="002D634D"/>
    <w:rsid w:val="002E24A7"/>
    <w:rsid w:val="002E343F"/>
    <w:rsid w:val="002E3DDB"/>
    <w:rsid w:val="002F1EA7"/>
    <w:rsid w:val="002F25D8"/>
    <w:rsid w:val="002F5972"/>
    <w:rsid w:val="002F5DD0"/>
    <w:rsid w:val="002F67EB"/>
    <w:rsid w:val="002F6B90"/>
    <w:rsid w:val="002F797E"/>
    <w:rsid w:val="00300D2C"/>
    <w:rsid w:val="00302813"/>
    <w:rsid w:val="00302CB2"/>
    <w:rsid w:val="0030369B"/>
    <w:rsid w:val="00304B32"/>
    <w:rsid w:val="0031087F"/>
    <w:rsid w:val="00311D48"/>
    <w:rsid w:val="00312D87"/>
    <w:rsid w:val="0031441D"/>
    <w:rsid w:val="00315950"/>
    <w:rsid w:val="003159A3"/>
    <w:rsid w:val="003169C1"/>
    <w:rsid w:val="00317B9A"/>
    <w:rsid w:val="003218C7"/>
    <w:rsid w:val="0032304E"/>
    <w:rsid w:val="0032492C"/>
    <w:rsid w:val="00324E66"/>
    <w:rsid w:val="0032520B"/>
    <w:rsid w:val="0032648C"/>
    <w:rsid w:val="00326ADE"/>
    <w:rsid w:val="0033035E"/>
    <w:rsid w:val="00331CD4"/>
    <w:rsid w:val="00331F68"/>
    <w:rsid w:val="00332E9C"/>
    <w:rsid w:val="00333CD7"/>
    <w:rsid w:val="0034461B"/>
    <w:rsid w:val="0034481B"/>
    <w:rsid w:val="003461D1"/>
    <w:rsid w:val="00346786"/>
    <w:rsid w:val="00346D43"/>
    <w:rsid w:val="003514EF"/>
    <w:rsid w:val="00351F0D"/>
    <w:rsid w:val="00352013"/>
    <w:rsid w:val="00353C5D"/>
    <w:rsid w:val="003601B7"/>
    <w:rsid w:val="00360264"/>
    <w:rsid w:val="00360728"/>
    <w:rsid w:val="00362BA9"/>
    <w:rsid w:val="00363076"/>
    <w:rsid w:val="00363227"/>
    <w:rsid w:val="00363987"/>
    <w:rsid w:val="00363F15"/>
    <w:rsid w:val="0036414F"/>
    <w:rsid w:val="00364AED"/>
    <w:rsid w:val="0036678E"/>
    <w:rsid w:val="00370882"/>
    <w:rsid w:val="00371829"/>
    <w:rsid w:val="003719EB"/>
    <w:rsid w:val="003755F1"/>
    <w:rsid w:val="00381BC6"/>
    <w:rsid w:val="0038498B"/>
    <w:rsid w:val="00391798"/>
    <w:rsid w:val="003917A5"/>
    <w:rsid w:val="003971F1"/>
    <w:rsid w:val="003A0CAA"/>
    <w:rsid w:val="003A1573"/>
    <w:rsid w:val="003A1C1A"/>
    <w:rsid w:val="003A61C7"/>
    <w:rsid w:val="003A7A9A"/>
    <w:rsid w:val="003A7CE8"/>
    <w:rsid w:val="003B2366"/>
    <w:rsid w:val="003B27DF"/>
    <w:rsid w:val="003B2914"/>
    <w:rsid w:val="003B2958"/>
    <w:rsid w:val="003B632C"/>
    <w:rsid w:val="003C0376"/>
    <w:rsid w:val="003C2506"/>
    <w:rsid w:val="003D0063"/>
    <w:rsid w:val="003D666C"/>
    <w:rsid w:val="003D6ECC"/>
    <w:rsid w:val="003D7B0D"/>
    <w:rsid w:val="003E0F3C"/>
    <w:rsid w:val="003E2F01"/>
    <w:rsid w:val="003E5022"/>
    <w:rsid w:val="003E5A64"/>
    <w:rsid w:val="003F1CFF"/>
    <w:rsid w:val="003F78E9"/>
    <w:rsid w:val="00403252"/>
    <w:rsid w:val="004033E0"/>
    <w:rsid w:val="00405052"/>
    <w:rsid w:val="00405B34"/>
    <w:rsid w:val="00406525"/>
    <w:rsid w:val="00407420"/>
    <w:rsid w:val="00407787"/>
    <w:rsid w:val="0041146D"/>
    <w:rsid w:val="004149C7"/>
    <w:rsid w:val="0041687F"/>
    <w:rsid w:val="00420C15"/>
    <w:rsid w:val="00424867"/>
    <w:rsid w:val="0043119E"/>
    <w:rsid w:val="00431ED1"/>
    <w:rsid w:val="00432A3E"/>
    <w:rsid w:val="00432D13"/>
    <w:rsid w:val="00433660"/>
    <w:rsid w:val="00436D30"/>
    <w:rsid w:val="0044196E"/>
    <w:rsid w:val="00442D27"/>
    <w:rsid w:val="00444B11"/>
    <w:rsid w:val="00450228"/>
    <w:rsid w:val="004515FE"/>
    <w:rsid w:val="0045594D"/>
    <w:rsid w:val="00457E84"/>
    <w:rsid w:val="00460AA2"/>
    <w:rsid w:val="0046109D"/>
    <w:rsid w:val="004613DC"/>
    <w:rsid w:val="00462793"/>
    <w:rsid w:val="0046280C"/>
    <w:rsid w:val="00463511"/>
    <w:rsid w:val="0046452A"/>
    <w:rsid w:val="004715C5"/>
    <w:rsid w:val="00471982"/>
    <w:rsid w:val="004725CC"/>
    <w:rsid w:val="00473C71"/>
    <w:rsid w:val="004755C6"/>
    <w:rsid w:val="00480281"/>
    <w:rsid w:val="00481279"/>
    <w:rsid w:val="00481FAD"/>
    <w:rsid w:val="00483DD0"/>
    <w:rsid w:val="00483FFD"/>
    <w:rsid w:val="004909B8"/>
    <w:rsid w:val="00495A2B"/>
    <w:rsid w:val="00495F3F"/>
    <w:rsid w:val="004A2EBC"/>
    <w:rsid w:val="004A5E42"/>
    <w:rsid w:val="004A6484"/>
    <w:rsid w:val="004B4A40"/>
    <w:rsid w:val="004B4E70"/>
    <w:rsid w:val="004B5CC1"/>
    <w:rsid w:val="004B65DC"/>
    <w:rsid w:val="004B7D9C"/>
    <w:rsid w:val="004C0436"/>
    <w:rsid w:val="004C2A44"/>
    <w:rsid w:val="004C38E0"/>
    <w:rsid w:val="004C5FAF"/>
    <w:rsid w:val="004C60B9"/>
    <w:rsid w:val="004C6B42"/>
    <w:rsid w:val="004C70E7"/>
    <w:rsid w:val="004D0077"/>
    <w:rsid w:val="004D2098"/>
    <w:rsid w:val="004D4586"/>
    <w:rsid w:val="004D4A10"/>
    <w:rsid w:val="004D6823"/>
    <w:rsid w:val="004D68A4"/>
    <w:rsid w:val="004D732E"/>
    <w:rsid w:val="004D7A69"/>
    <w:rsid w:val="004E12F1"/>
    <w:rsid w:val="004E13DF"/>
    <w:rsid w:val="004E2B23"/>
    <w:rsid w:val="004E67FF"/>
    <w:rsid w:val="004F1E43"/>
    <w:rsid w:val="004F348E"/>
    <w:rsid w:val="004F5215"/>
    <w:rsid w:val="004F7D56"/>
    <w:rsid w:val="00501D99"/>
    <w:rsid w:val="005023E5"/>
    <w:rsid w:val="00502C59"/>
    <w:rsid w:val="00503254"/>
    <w:rsid w:val="0050353A"/>
    <w:rsid w:val="00504F8A"/>
    <w:rsid w:val="005052BF"/>
    <w:rsid w:val="005105E8"/>
    <w:rsid w:val="00511189"/>
    <w:rsid w:val="0051258E"/>
    <w:rsid w:val="0051298A"/>
    <w:rsid w:val="00512CD8"/>
    <w:rsid w:val="00512F10"/>
    <w:rsid w:val="00512F1E"/>
    <w:rsid w:val="005130CB"/>
    <w:rsid w:val="005155A4"/>
    <w:rsid w:val="005201BA"/>
    <w:rsid w:val="00520552"/>
    <w:rsid w:val="005222B7"/>
    <w:rsid w:val="005244D5"/>
    <w:rsid w:val="0052450A"/>
    <w:rsid w:val="00524988"/>
    <w:rsid w:val="005268AF"/>
    <w:rsid w:val="005269DE"/>
    <w:rsid w:val="00530216"/>
    <w:rsid w:val="00530C25"/>
    <w:rsid w:val="0053198D"/>
    <w:rsid w:val="00532866"/>
    <w:rsid w:val="00540262"/>
    <w:rsid w:val="00542D02"/>
    <w:rsid w:val="0054321A"/>
    <w:rsid w:val="0054394F"/>
    <w:rsid w:val="00544036"/>
    <w:rsid w:val="00545159"/>
    <w:rsid w:val="00546C0F"/>
    <w:rsid w:val="00556695"/>
    <w:rsid w:val="00556B34"/>
    <w:rsid w:val="005572F3"/>
    <w:rsid w:val="00560840"/>
    <w:rsid w:val="0056153A"/>
    <w:rsid w:val="00563FE4"/>
    <w:rsid w:val="00564A13"/>
    <w:rsid w:val="0057014E"/>
    <w:rsid w:val="005733DE"/>
    <w:rsid w:val="005741E6"/>
    <w:rsid w:val="005745CA"/>
    <w:rsid w:val="00574D80"/>
    <w:rsid w:val="00575138"/>
    <w:rsid w:val="00575C9D"/>
    <w:rsid w:val="00576F28"/>
    <w:rsid w:val="00580B44"/>
    <w:rsid w:val="005854E9"/>
    <w:rsid w:val="00586767"/>
    <w:rsid w:val="00586F7E"/>
    <w:rsid w:val="0058792C"/>
    <w:rsid w:val="00591014"/>
    <w:rsid w:val="00594074"/>
    <w:rsid w:val="005A1C5E"/>
    <w:rsid w:val="005A38BC"/>
    <w:rsid w:val="005A4380"/>
    <w:rsid w:val="005A6A2B"/>
    <w:rsid w:val="005B0DD7"/>
    <w:rsid w:val="005B30B9"/>
    <w:rsid w:val="005B6779"/>
    <w:rsid w:val="005B6C74"/>
    <w:rsid w:val="005B7E58"/>
    <w:rsid w:val="005C4236"/>
    <w:rsid w:val="005C6B6C"/>
    <w:rsid w:val="005D1403"/>
    <w:rsid w:val="005D2AE6"/>
    <w:rsid w:val="005E245C"/>
    <w:rsid w:val="005F2110"/>
    <w:rsid w:val="005F26E8"/>
    <w:rsid w:val="005F2919"/>
    <w:rsid w:val="005F2E00"/>
    <w:rsid w:val="005F3280"/>
    <w:rsid w:val="005F32F0"/>
    <w:rsid w:val="005F508A"/>
    <w:rsid w:val="005F510A"/>
    <w:rsid w:val="005F63CA"/>
    <w:rsid w:val="00600F4E"/>
    <w:rsid w:val="00601433"/>
    <w:rsid w:val="00602221"/>
    <w:rsid w:val="00602BBD"/>
    <w:rsid w:val="00602F01"/>
    <w:rsid w:val="00604D07"/>
    <w:rsid w:val="006050DD"/>
    <w:rsid w:val="006054A2"/>
    <w:rsid w:val="006062C3"/>
    <w:rsid w:val="00611202"/>
    <w:rsid w:val="006114E0"/>
    <w:rsid w:val="006129EE"/>
    <w:rsid w:val="00613BD6"/>
    <w:rsid w:val="00613FED"/>
    <w:rsid w:val="00614A6C"/>
    <w:rsid w:val="00616908"/>
    <w:rsid w:val="006177B0"/>
    <w:rsid w:val="00620136"/>
    <w:rsid w:val="00620942"/>
    <w:rsid w:val="00623689"/>
    <w:rsid w:val="006236FD"/>
    <w:rsid w:val="00623B40"/>
    <w:rsid w:val="00625C1D"/>
    <w:rsid w:val="0062665B"/>
    <w:rsid w:val="00631D56"/>
    <w:rsid w:val="006320B2"/>
    <w:rsid w:val="006338F4"/>
    <w:rsid w:val="00634C86"/>
    <w:rsid w:val="00635D86"/>
    <w:rsid w:val="00636D39"/>
    <w:rsid w:val="006379B7"/>
    <w:rsid w:val="00637D4F"/>
    <w:rsid w:val="00642A27"/>
    <w:rsid w:val="00650B82"/>
    <w:rsid w:val="006550F4"/>
    <w:rsid w:val="006565DA"/>
    <w:rsid w:val="00657286"/>
    <w:rsid w:val="00657F79"/>
    <w:rsid w:val="006604D6"/>
    <w:rsid w:val="00661574"/>
    <w:rsid w:val="00661A44"/>
    <w:rsid w:val="006632FF"/>
    <w:rsid w:val="006719D7"/>
    <w:rsid w:val="00673B97"/>
    <w:rsid w:val="00675375"/>
    <w:rsid w:val="006773FB"/>
    <w:rsid w:val="0068025B"/>
    <w:rsid w:val="006810D0"/>
    <w:rsid w:val="0068138D"/>
    <w:rsid w:val="00681592"/>
    <w:rsid w:val="00682959"/>
    <w:rsid w:val="0068319D"/>
    <w:rsid w:val="006851F6"/>
    <w:rsid w:val="006860D7"/>
    <w:rsid w:val="00693486"/>
    <w:rsid w:val="006943F7"/>
    <w:rsid w:val="006954F9"/>
    <w:rsid w:val="006969AA"/>
    <w:rsid w:val="00696C40"/>
    <w:rsid w:val="00696D79"/>
    <w:rsid w:val="00696F8E"/>
    <w:rsid w:val="00697659"/>
    <w:rsid w:val="006A0A13"/>
    <w:rsid w:val="006A0C83"/>
    <w:rsid w:val="006A1AAE"/>
    <w:rsid w:val="006A2062"/>
    <w:rsid w:val="006A2BC5"/>
    <w:rsid w:val="006A2D13"/>
    <w:rsid w:val="006A2DEB"/>
    <w:rsid w:val="006A68E4"/>
    <w:rsid w:val="006B004E"/>
    <w:rsid w:val="006B1EB9"/>
    <w:rsid w:val="006B2585"/>
    <w:rsid w:val="006B5FD1"/>
    <w:rsid w:val="006C117F"/>
    <w:rsid w:val="006C1C1B"/>
    <w:rsid w:val="006C20D2"/>
    <w:rsid w:val="006D15EA"/>
    <w:rsid w:val="006D2264"/>
    <w:rsid w:val="006D2334"/>
    <w:rsid w:val="006D310E"/>
    <w:rsid w:val="006D5725"/>
    <w:rsid w:val="006D5DA0"/>
    <w:rsid w:val="006D7CDA"/>
    <w:rsid w:val="006E0A5F"/>
    <w:rsid w:val="006E0EA5"/>
    <w:rsid w:val="006E298E"/>
    <w:rsid w:val="006E2A9C"/>
    <w:rsid w:val="006E6DEC"/>
    <w:rsid w:val="006E7313"/>
    <w:rsid w:val="006F018E"/>
    <w:rsid w:val="006F0812"/>
    <w:rsid w:val="006F4428"/>
    <w:rsid w:val="006F5011"/>
    <w:rsid w:val="006F615C"/>
    <w:rsid w:val="0070195E"/>
    <w:rsid w:val="00702C5F"/>
    <w:rsid w:val="00702CE2"/>
    <w:rsid w:val="007044AA"/>
    <w:rsid w:val="0070563A"/>
    <w:rsid w:val="0070590F"/>
    <w:rsid w:val="00710136"/>
    <w:rsid w:val="0071055B"/>
    <w:rsid w:val="007123BA"/>
    <w:rsid w:val="00713D0F"/>
    <w:rsid w:val="007140BC"/>
    <w:rsid w:val="00715246"/>
    <w:rsid w:val="00715299"/>
    <w:rsid w:val="00715FF0"/>
    <w:rsid w:val="007227C4"/>
    <w:rsid w:val="00724700"/>
    <w:rsid w:val="0073236A"/>
    <w:rsid w:val="0073254D"/>
    <w:rsid w:val="00732BA9"/>
    <w:rsid w:val="00732F2B"/>
    <w:rsid w:val="007340DF"/>
    <w:rsid w:val="007407A6"/>
    <w:rsid w:val="0074087F"/>
    <w:rsid w:val="00744413"/>
    <w:rsid w:val="00745DBD"/>
    <w:rsid w:val="007504EB"/>
    <w:rsid w:val="00751F70"/>
    <w:rsid w:val="007545D5"/>
    <w:rsid w:val="00756D19"/>
    <w:rsid w:val="00756D28"/>
    <w:rsid w:val="00761DDA"/>
    <w:rsid w:val="007629DC"/>
    <w:rsid w:val="007640DD"/>
    <w:rsid w:val="00766055"/>
    <w:rsid w:val="00766E4C"/>
    <w:rsid w:val="00767369"/>
    <w:rsid w:val="0077069D"/>
    <w:rsid w:val="00775356"/>
    <w:rsid w:val="007758FF"/>
    <w:rsid w:val="00776A1B"/>
    <w:rsid w:val="007773DF"/>
    <w:rsid w:val="00783197"/>
    <w:rsid w:val="00783445"/>
    <w:rsid w:val="00786239"/>
    <w:rsid w:val="007906B4"/>
    <w:rsid w:val="0079217F"/>
    <w:rsid w:val="0079509D"/>
    <w:rsid w:val="00795DD2"/>
    <w:rsid w:val="00796251"/>
    <w:rsid w:val="007A0375"/>
    <w:rsid w:val="007A0D2B"/>
    <w:rsid w:val="007A418E"/>
    <w:rsid w:val="007A50A5"/>
    <w:rsid w:val="007A6B8F"/>
    <w:rsid w:val="007A710F"/>
    <w:rsid w:val="007A732F"/>
    <w:rsid w:val="007B06AF"/>
    <w:rsid w:val="007B2F71"/>
    <w:rsid w:val="007B355F"/>
    <w:rsid w:val="007C29EF"/>
    <w:rsid w:val="007C2B5E"/>
    <w:rsid w:val="007C6048"/>
    <w:rsid w:val="007C7600"/>
    <w:rsid w:val="007D24B4"/>
    <w:rsid w:val="007D3CD3"/>
    <w:rsid w:val="007E3837"/>
    <w:rsid w:val="007E579D"/>
    <w:rsid w:val="007E6E21"/>
    <w:rsid w:val="007E77F4"/>
    <w:rsid w:val="0080034E"/>
    <w:rsid w:val="00801941"/>
    <w:rsid w:val="00806762"/>
    <w:rsid w:val="00806844"/>
    <w:rsid w:val="008100D3"/>
    <w:rsid w:val="00812268"/>
    <w:rsid w:val="00813BBA"/>
    <w:rsid w:val="0081536F"/>
    <w:rsid w:val="00817236"/>
    <w:rsid w:val="00821A8F"/>
    <w:rsid w:val="008222C9"/>
    <w:rsid w:val="0082353C"/>
    <w:rsid w:val="008240AA"/>
    <w:rsid w:val="0082570F"/>
    <w:rsid w:val="00827910"/>
    <w:rsid w:val="00830EFC"/>
    <w:rsid w:val="00831FA6"/>
    <w:rsid w:val="00836699"/>
    <w:rsid w:val="008401A8"/>
    <w:rsid w:val="00840525"/>
    <w:rsid w:val="00841B5B"/>
    <w:rsid w:val="00843B51"/>
    <w:rsid w:val="00843BA2"/>
    <w:rsid w:val="00843DCC"/>
    <w:rsid w:val="00843F20"/>
    <w:rsid w:val="00843F9F"/>
    <w:rsid w:val="00844053"/>
    <w:rsid w:val="00846CA3"/>
    <w:rsid w:val="0084755F"/>
    <w:rsid w:val="00853594"/>
    <w:rsid w:val="00854195"/>
    <w:rsid w:val="00856F26"/>
    <w:rsid w:val="008615D8"/>
    <w:rsid w:val="0086369F"/>
    <w:rsid w:val="008657AA"/>
    <w:rsid w:val="008659FD"/>
    <w:rsid w:val="0086652B"/>
    <w:rsid w:val="00870986"/>
    <w:rsid w:val="00874AA1"/>
    <w:rsid w:val="00874AF1"/>
    <w:rsid w:val="008754BB"/>
    <w:rsid w:val="0087605C"/>
    <w:rsid w:val="00882867"/>
    <w:rsid w:val="0088362F"/>
    <w:rsid w:val="008845E4"/>
    <w:rsid w:val="00885FBA"/>
    <w:rsid w:val="00890DAF"/>
    <w:rsid w:val="008A01B5"/>
    <w:rsid w:val="008A0286"/>
    <w:rsid w:val="008A0EED"/>
    <w:rsid w:val="008A153F"/>
    <w:rsid w:val="008A21D3"/>
    <w:rsid w:val="008A2EAC"/>
    <w:rsid w:val="008A52FF"/>
    <w:rsid w:val="008A6408"/>
    <w:rsid w:val="008A6CDE"/>
    <w:rsid w:val="008B0364"/>
    <w:rsid w:val="008B0419"/>
    <w:rsid w:val="008B1016"/>
    <w:rsid w:val="008B2E25"/>
    <w:rsid w:val="008B3F71"/>
    <w:rsid w:val="008B469E"/>
    <w:rsid w:val="008B6EBC"/>
    <w:rsid w:val="008B75A2"/>
    <w:rsid w:val="008C1BC6"/>
    <w:rsid w:val="008C3C1B"/>
    <w:rsid w:val="008C499C"/>
    <w:rsid w:val="008C5C2F"/>
    <w:rsid w:val="008C60C4"/>
    <w:rsid w:val="008D09BA"/>
    <w:rsid w:val="008D4631"/>
    <w:rsid w:val="008D4C23"/>
    <w:rsid w:val="008D6FB4"/>
    <w:rsid w:val="008D7BA5"/>
    <w:rsid w:val="008D7EDD"/>
    <w:rsid w:val="008E512A"/>
    <w:rsid w:val="008F0792"/>
    <w:rsid w:val="008F44D9"/>
    <w:rsid w:val="008F60DC"/>
    <w:rsid w:val="00901C4F"/>
    <w:rsid w:val="009024EE"/>
    <w:rsid w:val="00904051"/>
    <w:rsid w:val="00907388"/>
    <w:rsid w:val="00907560"/>
    <w:rsid w:val="00917ACB"/>
    <w:rsid w:val="00920149"/>
    <w:rsid w:val="00920729"/>
    <w:rsid w:val="00920945"/>
    <w:rsid w:val="00921620"/>
    <w:rsid w:val="00923013"/>
    <w:rsid w:val="00923FD0"/>
    <w:rsid w:val="00930478"/>
    <w:rsid w:val="0093223A"/>
    <w:rsid w:val="0093241E"/>
    <w:rsid w:val="009350F7"/>
    <w:rsid w:val="00936FDF"/>
    <w:rsid w:val="00937153"/>
    <w:rsid w:val="00937E28"/>
    <w:rsid w:val="009442D5"/>
    <w:rsid w:val="00950694"/>
    <w:rsid w:val="00950E96"/>
    <w:rsid w:val="009511D1"/>
    <w:rsid w:val="00953267"/>
    <w:rsid w:val="00955AD5"/>
    <w:rsid w:val="0095663A"/>
    <w:rsid w:val="00957CE0"/>
    <w:rsid w:val="00960307"/>
    <w:rsid w:val="00960B07"/>
    <w:rsid w:val="00961201"/>
    <w:rsid w:val="00963A9E"/>
    <w:rsid w:val="00966436"/>
    <w:rsid w:val="009674CA"/>
    <w:rsid w:val="00967E1D"/>
    <w:rsid w:val="00970A1C"/>
    <w:rsid w:val="00974D66"/>
    <w:rsid w:val="00975361"/>
    <w:rsid w:val="009754B9"/>
    <w:rsid w:val="00975815"/>
    <w:rsid w:val="00977E27"/>
    <w:rsid w:val="00980CED"/>
    <w:rsid w:val="00983704"/>
    <w:rsid w:val="009838CC"/>
    <w:rsid w:val="00983CF1"/>
    <w:rsid w:val="00986384"/>
    <w:rsid w:val="00986E1F"/>
    <w:rsid w:val="0099081C"/>
    <w:rsid w:val="00993A61"/>
    <w:rsid w:val="009A2A75"/>
    <w:rsid w:val="009A2CC6"/>
    <w:rsid w:val="009B06DD"/>
    <w:rsid w:val="009B2CB9"/>
    <w:rsid w:val="009B3DB6"/>
    <w:rsid w:val="009B46AD"/>
    <w:rsid w:val="009B5AAE"/>
    <w:rsid w:val="009B7434"/>
    <w:rsid w:val="009B7BC1"/>
    <w:rsid w:val="009C0A84"/>
    <w:rsid w:val="009C1DA8"/>
    <w:rsid w:val="009C70E5"/>
    <w:rsid w:val="009C71CB"/>
    <w:rsid w:val="009C7E78"/>
    <w:rsid w:val="009D20DA"/>
    <w:rsid w:val="009D3D35"/>
    <w:rsid w:val="009E0162"/>
    <w:rsid w:val="009E2115"/>
    <w:rsid w:val="009E4367"/>
    <w:rsid w:val="009E4A74"/>
    <w:rsid w:val="009E4EA7"/>
    <w:rsid w:val="009E56B2"/>
    <w:rsid w:val="009E7ACB"/>
    <w:rsid w:val="009F1A51"/>
    <w:rsid w:val="009F2E32"/>
    <w:rsid w:val="009F79CD"/>
    <w:rsid w:val="00A02637"/>
    <w:rsid w:val="00A0491E"/>
    <w:rsid w:val="00A056FC"/>
    <w:rsid w:val="00A06D45"/>
    <w:rsid w:val="00A07D00"/>
    <w:rsid w:val="00A10127"/>
    <w:rsid w:val="00A1125D"/>
    <w:rsid w:val="00A113E5"/>
    <w:rsid w:val="00A11920"/>
    <w:rsid w:val="00A12E4F"/>
    <w:rsid w:val="00A13563"/>
    <w:rsid w:val="00A15ADD"/>
    <w:rsid w:val="00A16C89"/>
    <w:rsid w:val="00A22E20"/>
    <w:rsid w:val="00A23DA8"/>
    <w:rsid w:val="00A30436"/>
    <w:rsid w:val="00A30A64"/>
    <w:rsid w:val="00A324F4"/>
    <w:rsid w:val="00A33F29"/>
    <w:rsid w:val="00A3711C"/>
    <w:rsid w:val="00A40F09"/>
    <w:rsid w:val="00A41181"/>
    <w:rsid w:val="00A41C15"/>
    <w:rsid w:val="00A42300"/>
    <w:rsid w:val="00A4260B"/>
    <w:rsid w:val="00A43250"/>
    <w:rsid w:val="00A45234"/>
    <w:rsid w:val="00A45E40"/>
    <w:rsid w:val="00A4736C"/>
    <w:rsid w:val="00A520DC"/>
    <w:rsid w:val="00A55635"/>
    <w:rsid w:val="00A55CD1"/>
    <w:rsid w:val="00A56754"/>
    <w:rsid w:val="00A57DD8"/>
    <w:rsid w:val="00A60ED3"/>
    <w:rsid w:val="00A629C1"/>
    <w:rsid w:val="00A7450A"/>
    <w:rsid w:val="00A77B57"/>
    <w:rsid w:val="00A77DD1"/>
    <w:rsid w:val="00A80ACF"/>
    <w:rsid w:val="00A82B70"/>
    <w:rsid w:val="00A83FFF"/>
    <w:rsid w:val="00A86FD7"/>
    <w:rsid w:val="00A875B3"/>
    <w:rsid w:val="00A907CD"/>
    <w:rsid w:val="00A91779"/>
    <w:rsid w:val="00A917C3"/>
    <w:rsid w:val="00A92A38"/>
    <w:rsid w:val="00A95929"/>
    <w:rsid w:val="00A95A92"/>
    <w:rsid w:val="00A960B6"/>
    <w:rsid w:val="00A9749E"/>
    <w:rsid w:val="00AA19AC"/>
    <w:rsid w:val="00AA2FE3"/>
    <w:rsid w:val="00AA4AAC"/>
    <w:rsid w:val="00AA6896"/>
    <w:rsid w:val="00AB29A9"/>
    <w:rsid w:val="00AB3072"/>
    <w:rsid w:val="00AB37D2"/>
    <w:rsid w:val="00AB40C9"/>
    <w:rsid w:val="00AC277E"/>
    <w:rsid w:val="00AC3CEA"/>
    <w:rsid w:val="00AC600C"/>
    <w:rsid w:val="00AC7414"/>
    <w:rsid w:val="00AD00DB"/>
    <w:rsid w:val="00AD0D5B"/>
    <w:rsid w:val="00AD1B16"/>
    <w:rsid w:val="00AD2051"/>
    <w:rsid w:val="00AD4696"/>
    <w:rsid w:val="00AD553A"/>
    <w:rsid w:val="00AE3231"/>
    <w:rsid w:val="00AF0653"/>
    <w:rsid w:val="00AF2AFD"/>
    <w:rsid w:val="00AF3514"/>
    <w:rsid w:val="00AF6279"/>
    <w:rsid w:val="00AF7F7B"/>
    <w:rsid w:val="00B00126"/>
    <w:rsid w:val="00B01365"/>
    <w:rsid w:val="00B04D5E"/>
    <w:rsid w:val="00B04FEB"/>
    <w:rsid w:val="00B06871"/>
    <w:rsid w:val="00B0776B"/>
    <w:rsid w:val="00B10DD0"/>
    <w:rsid w:val="00B1226F"/>
    <w:rsid w:val="00B12754"/>
    <w:rsid w:val="00B12FB0"/>
    <w:rsid w:val="00B16DB0"/>
    <w:rsid w:val="00B21874"/>
    <w:rsid w:val="00B22520"/>
    <w:rsid w:val="00B22B0B"/>
    <w:rsid w:val="00B242EE"/>
    <w:rsid w:val="00B251DA"/>
    <w:rsid w:val="00B2724A"/>
    <w:rsid w:val="00B31EE5"/>
    <w:rsid w:val="00B33732"/>
    <w:rsid w:val="00B3582E"/>
    <w:rsid w:val="00B35FE6"/>
    <w:rsid w:val="00B36903"/>
    <w:rsid w:val="00B407E3"/>
    <w:rsid w:val="00B426FD"/>
    <w:rsid w:val="00B45EB3"/>
    <w:rsid w:val="00B45ECD"/>
    <w:rsid w:val="00B5258D"/>
    <w:rsid w:val="00B53520"/>
    <w:rsid w:val="00B63389"/>
    <w:rsid w:val="00B66C4E"/>
    <w:rsid w:val="00B6726A"/>
    <w:rsid w:val="00B714A9"/>
    <w:rsid w:val="00B71FE8"/>
    <w:rsid w:val="00B728D7"/>
    <w:rsid w:val="00B72EDD"/>
    <w:rsid w:val="00B73007"/>
    <w:rsid w:val="00B73F0A"/>
    <w:rsid w:val="00B749A3"/>
    <w:rsid w:val="00B803DD"/>
    <w:rsid w:val="00B838D8"/>
    <w:rsid w:val="00B83C1B"/>
    <w:rsid w:val="00B84DE3"/>
    <w:rsid w:val="00B866BA"/>
    <w:rsid w:val="00B92C24"/>
    <w:rsid w:val="00B933ED"/>
    <w:rsid w:val="00BA1E03"/>
    <w:rsid w:val="00BA3228"/>
    <w:rsid w:val="00BA4D50"/>
    <w:rsid w:val="00BA4FF9"/>
    <w:rsid w:val="00BA5A93"/>
    <w:rsid w:val="00BA743D"/>
    <w:rsid w:val="00BB0184"/>
    <w:rsid w:val="00BB06D5"/>
    <w:rsid w:val="00BB2010"/>
    <w:rsid w:val="00BB6C01"/>
    <w:rsid w:val="00BB6D47"/>
    <w:rsid w:val="00BC02E9"/>
    <w:rsid w:val="00BC2056"/>
    <w:rsid w:val="00BC25E2"/>
    <w:rsid w:val="00BC29FA"/>
    <w:rsid w:val="00BC2ECA"/>
    <w:rsid w:val="00BC3F7F"/>
    <w:rsid w:val="00BD0940"/>
    <w:rsid w:val="00BD1BE3"/>
    <w:rsid w:val="00BD1E61"/>
    <w:rsid w:val="00BD2B17"/>
    <w:rsid w:val="00BD3186"/>
    <w:rsid w:val="00BD3E9E"/>
    <w:rsid w:val="00BD4E8F"/>
    <w:rsid w:val="00BD574D"/>
    <w:rsid w:val="00BE229A"/>
    <w:rsid w:val="00BE34F8"/>
    <w:rsid w:val="00BE4954"/>
    <w:rsid w:val="00BE60BF"/>
    <w:rsid w:val="00BF27F9"/>
    <w:rsid w:val="00BF5126"/>
    <w:rsid w:val="00BF6571"/>
    <w:rsid w:val="00BF76E1"/>
    <w:rsid w:val="00BF7BD6"/>
    <w:rsid w:val="00C014FD"/>
    <w:rsid w:val="00C060C8"/>
    <w:rsid w:val="00C07A44"/>
    <w:rsid w:val="00C10BB1"/>
    <w:rsid w:val="00C119F4"/>
    <w:rsid w:val="00C156C3"/>
    <w:rsid w:val="00C16370"/>
    <w:rsid w:val="00C163C7"/>
    <w:rsid w:val="00C170E2"/>
    <w:rsid w:val="00C21A36"/>
    <w:rsid w:val="00C24D21"/>
    <w:rsid w:val="00C34499"/>
    <w:rsid w:val="00C3458E"/>
    <w:rsid w:val="00C348F9"/>
    <w:rsid w:val="00C35160"/>
    <w:rsid w:val="00C3567A"/>
    <w:rsid w:val="00C35B88"/>
    <w:rsid w:val="00C36367"/>
    <w:rsid w:val="00C40E25"/>
    <w:rsid w:val="00C42A8C"/>
    <w:rsid w:val="00C42E77"/>
    <w:rsid w:val="00C43786"/>
    <w:rsid w:val="00C471D5"/>
    <w:rsid w:val="00C51711"/>
    <w:rsid w:val="00C54E81"/>
    <w:rsid w:val="00C61FBD"/>
    <w:rsid w:val="00C668F8"/>
    <w:rsid w:val="00C675A2"/>
    <w:rsid w:val="00C71795"/>
    <w:rsid w:val="00C758E5"/>
    <w:rsid w:val="00C75CBA"/>
    <w:rsid w:val="00C75D87"/>
    <w:rsid w:val="00C80EAE"/>
    <w:rsid w:val="00C80F02"/>
    <w:rsid w:val="00C87265"/>
    <w:rsid w:val="00C875B8"/>
    <w:rsid w:val="00C903AA"/>
    <w:rsid w:val="00C90802"/>
    <w:rsid w:val="00C94D76"/>
    <w:rsid w:val="00C95606"/>
    <w:rsid w:val="00C959A9"/>
    <w:rsid w:val="00C9677F"/>
    <w:rsid w:val="00C97230"/>
    <w:rsid w:val="00CA1316"/>
    <w:rsid w:val="00CA31B6"/>
    <w:rsid w:val="00CA439F"/>
    <w:rsid w:val="00CA6A25"/>
    <w:rsid w:val="00CA6FDF"/>
    <w:rsid w:val="00CB1166"/>
    <w:rsid w:val="00CB33AD"/>
    <w:rsid w:val="00CB5EE5"/>
    <w:rsid w:val="00CC0181"/>
    <w:rsid w:val="00CC2041"/>
    <w:rsid w:val="00CC58AD"/>
    <w:rsid w:val="00CC59B3"/>
    <w:rsid w:val="00CC67A8"/>
    <w:rsid w:val="00CD0619"/>
    <w:rsid w:val="00CD0C1F"/>
    <w:rsid w:val="00CD5CC3"/>
    <w:rsid w:val="00CE11C6"/>
    <w:rsid w:val="00CE421B"/>
    <w:rsid w:val="00CE537C"/>
    <w:rsid w:val="00CE6AF8"/>
    <w:rsid w:val="00CE7A9F"/>
    <w:rsid w:val="00CE7FE9"/>
    <w:rsid w:val="00CF666F"/>
    <w:rsid w:val="00D01594"/>
    <w:rsid w:val="00D03CD0"/>
    <w:rsid w:val="00D04C69"/>
    <w:rsid w:val="00D06899"/>
    <w:rsid w:val="00D109B2"/>
    <w:rsid w:val="00D16017"/>
    <w:rsid w:val="00D217E4"/>
    <w:rsid w:val="00D21DE3"/>
    <w:rsid w:val="00D31731"/>
    <w:rsid w:val="00D3537F"/>
    <w:rsid w:val="00D363F1"/>
    <w:rsid w:val="00D37D7F"/>
    <w:rsid w:val="00D417FE"/>
    <w:rsid w:val="00D45840"/>
    <w:rsid w:val="00D50CA8"/>
    <w:rsid w:val="00D56246"/>
    <w:rsid w:val="00D63CC0"/>
    <w:rsid w:val="00D64E91"/>
    <w:rsid w:val="00D65153"/>
    <w:rsid w:val="00D671B1"/>
    <w:rsid w:val="00D674CB"/>
    <w:rsid w:val="00D7020A"/>
    <w:rsid w:val="00D73138"/>
    <w:rsid w:val="00D80F5F"/>
    <w:rsid w:val="00D81673"/>
    <w:rsid w:val="00D82638"/>
    <w:rsid w:val="00D842EC"/>
    <w:rsid w:val="00D84463"/>
    <w:rsid w:val="00D84C18"/>
    <w:rsid w:val="00D86A01"/>
    <w:rsid w:val="00D86D7F"/>
    <w:rsid w:val="00D87750"/>
    <w:rsid w:val="00D9091E"/>
    <w:rsid w:val="00D90A5D"/>
    <w:rsid w:val="00D949F8"/>
    <w:rsid w:val="00D95D08"/>
    <w:rsid w:val="00D95EE8"/>
    <w:rsid w:val="00D97DD1"/>
    <w:rsid w:val="00DA204A"/>
    <w:rsid w:val="00DA258B"/>
    <w:rsid w:val="00DA4618"/>
    <w:rsid w:val="00DA4AE1"/>
    <w:rsid w:val="00DA5A53"/>
    <w:rsid w:val="00DA7EB6"/>
    <w:rsid w:val="00DB138D"/>
    <w:rsid w:val="00DB335C"/>
    <w:rsid w:val="00DB41AA"/>
    <w:rsid w:val="00DB7F41"/>
    <w:rsid w:val="00DC01C2"/>
    <w:rsid w:val="00DC0694"/>
    <w:rsid w:val="00DC0FC9"/>
    <w:rsid w:val="00DC2642"/>
    <w:rsid w:val="00DC463C"/>
    <w:rsid w:val="00DD10B2"/>
    <w:rsid w:val="00DD1601"/>
    <w:rsid w:val="00DD453A"/>
    <w:rsid w:val="00DD5319"/>
    <w:rsid w:val="00DD57E5"/>
    <w:rsid w:val="00DD726B"/>
    <w:rsid w:val="00DD78D8"/>
    <w:rsid w:val="00DD7922"/>
    <w:rsid w:val="00DE3A5C"/>
    <w:rsid w:val="00DE3ECF"/>
    <w:rsid w:val="00DE4788"/>
    <w:rsid w:val="00DE5FE7"/>
    <w:rsid w:val="00DE6F7C"/>
    <w:rsid w:val="00DF0486"/>
    <w:rsid w:val="00DF1294"/>
    <w:rsid w:val="00DF157F"/>
    <w:rsid w:val="00DF6DE1"/>
    <w:rsid w:val="00E030DD"/>
    <w:rsid w:val="00E04D68"/>
    <w:rsid w:val="00E1195D"/>
    <w:rsid w:val="00E1291F"/>
    <w:rsid w:val="00E13237"/>
    <w:rsid w:val="00E15D5B"/>
    <w:rsid w:val="00E16DCB"/>
    <w:rsid w:val="00E23AC4"/>
    <w:rsid w:val="00E3364D"/>
    <w:rsid w:val="00E33852"/>
    <w:rsid w:val="00E33883"/>
    <w:rsid w:val="00E42D5A"/>
    <w:rsid w:val="00E44250"/>
    <w:rsid w:val="00E47B82"/>
    <w:rsid w:val="00E50394"/>
    <w:rsid w:val="00E51C29"/>
    <w:rsid w:val="00E51E59"/>
    <w:rsid w:val="00E5280F"/>
    <w:rsid w:val="00E544EE"/>
    <w:rsid w:val="00E55C59"/>
    <w:rsid w:val="00E5658B"/>
    <w:rsid w:val="00E5717A"/>
    <w:rsid w:val="00E57A8D"/>
    <w:rsid w:val="00E6000A"/>
    <w:rsid w:val="00E605E6"/>
    <w:rsid w:val="00E60B45"/>
    <w:rsid w:val="00E637CB"/>
    <w:rsid w:val="00E70395"/>
    <w:rsid w:val="00E706AD"/>
    <w:rsid w:val="00E71A6F"/>
    <w:rsid w:val="00E7456D"/>
    <w:rsid w:val="00E75211"/>
    <w:rsid w:val="00E75D7F"/>
    <w:rsid w:val="00E77AA5"/>
    <w:rsid w:val="00E80E78"/>
    <w:rsid w:val="00E810C5"/>
    <w:rsid w:val="00E815A6"/>
    <w:rsid w:val="00E8615C"/>
    <w:rsid w:val="00E86E4A"/>
    <w:rsid w:val="00E90101"/>
    <w:rsid w:val="00E90C51"/>
    <w:rsid w:val="00E96267"/>
    <w:rsid w:val="00E96913"/>
    <w:rsid w:val="00EA19DD"/>
    <w:rsid w:val="00EA3B37"/>
    <w:rsid w:val="00EA6FA8"/>
    <w:rsid w:val="00EB0776"/>
    <w:rsid w:val="00EB1A0E"/>
    <w:rsid w:val="00EB3C44"/>
    <w:rsid w:val="00EB58D6"/>
    <w:rsid w:val="00EB5CB5"/>
    <w:rsid w:val="00EB6DEB"/>
    <w:rsid w:val="00EB74E1"/>
    <w:rsid w:val="00EC1371"/>
    <w:rsid w:val="00EC5DAA"/>
    <w:rsid w:val="00EC6B79"/>
    <w:rsid w:val="00EC7B37"/>
    <w:rsid w:val="00ED2094"/>
    <w:rsid w:val="00ED28AB"/>
    <w:rsid w:val="00ED56FA"/>
    <w:rsid w:val="00ED618A"/>
    <w:rsid w:val="00ED62A9"/>
    <w:rsid w:val="00EE49F7"/>
    <w:rsid w:val="00EE4E87"/>
    <w:rsid w:val="00EE52A3"/>
    <w:rsid w:val="00EE6D8A"/>
    <w:rsid w:val="00EE7B62"/>
    <w:rsid w:val="00EF1A8F"/>
    <w:rsid w:val="00EF4AA6"/>
    <w:rsid w:val="00EF4C60"/>
    <w:rsid w:val="00EF592E"/>
    <w:rsid w:val="00F0036F"/>
    <w:rsid w:val="00F02C3A"/>
    <w:rsid w:val="00F07C59"/>
    <w:rsid w:val="00F07DE5"/>
    <w:rsid w:val="00F10EB8"/>
    <w:rsid w:val="00F11F3F"/>
    <w:rsid w:val="00F12421"/>
    <w:rsid w:val="00F135D1"/>
    <w:rsid w:val="00F1398F"/>
    <w:rsid w:val="00F147E7"/>
    <w:rsid w:val="00F16B02"/>
    <w:rsid w:val="00F17006"/>
    <w:rsid w:val="00F200AF"/>
    <w:rsid w:val="00F23B9B"/>
    <w:rsid w:val="00F24CD0"/>
    <w:rsid w:val="00F33067"/>
    <w:rsid w:val="00F335F8"/>
    <w:rsid w:val="00F33D4F"/>
    <w:rsid w:val="00F34C0A"/>
    <w:rsid w:val="00F366CE"/>
    <w:rsid w:val="00F36C2A"/>
    <w:rsid w:val="00F41D7A"/>
    <w:rsid w:val="00F479B4"/>
    <w:rsid w:val="00F47D73"/>
    <w:rsid w:val="00F47D7C"/>
    <w:rsid w:val="00F51282"/>
    <w:rsid w:val="00F5145B"/>
    <w:rsid w:val="00F531A4"/>
    <w:rsid w:val="00F53D8B"/>
    <w:rsid w:val="00F55DF2"/>
    <w:rsid w:val="00F566DD"/>
    <w:rsid w:val="00F56AC9"/>
    <w:rsid w:val="00F56FCE"/>
    <w:rsid w:val="00F572A7"/>
    <w:rsid w:val="00F61F5D"/>
    <w:rsid w:val="00F62822"/>
    <w:rsid w:val="00F62A3F"/>
    <w:rsid w:val="00F637D3"/>
    <w:rsid w:val="00F64236"/>
    <w:rsid w:val="00F6432B"/>
    <w:rsid w:val="00F6746C"/>
    <w:rsid w:val="00F7017B"/>
    <w:rsid w:val="00F77D84"/>
    <w:rsid w:val="00F839F5"/>
    <w:rsid w:val="00F864B5"/>
    <w:rsid w:val="00F879A3"/>
    <w:rsid w:val="00F91076"/>
    <w:rsid w:val="00F94B57"/>
    <w:rsid w:val="00F95128"/>
    <w:rsid w:val="00FA027C"/>
    <w:rsid w:val="00FA03C6"/>
    <w:rsid w:val="00FA0BF9"/>
    <w:rsid w:val="00FA0D37"/>
    <w:rsid w:val="00FA1FEC"/>
    <w:rsid w:val="00FA44E1"/>
    <w:rsid w:val="00FA5682"/>
    <w:rsid w:val="00FA56A5"/>
    <w:rsid w:val="00FA6672"/>
    <w:rsid w:val="00FA6F20"/>
    <w:rsid w:val="00FB2A38"/>
    <w:rsid w:val="00FB4DB3"/>
    <w:rsid w:val="00FB6AAD"/>
    <w:rsid w:val="00FB7BF7"/>
    <w:rsid w:val="00FC1104"/>
    <w:rsid w:val="00FC18CD"/>
    <w:rsid w:val="00FC1BF2"/>
    <w:rsid w:val="00FC22F5"/>
    <w:rsid w:val="00FC313B"/>
    <w:rsid w:val="00FC4844"/>
    <w:rsid w:val="00FC5E8C"/>
    <w:rsid w:val="00FC70BB"/>
    <w:rsid w:val="00FC7246"/>
    <w:rsid w:val="00FC7696"/>
    <w:rsid w:val="00FC7EDA"/>
    <w:rsid w:val="00FD0FF9"/>
    <w:rsid w:val="00FD6094"/>
    <w:rsid w:val="00FE1489"/>
    <w:rsid w:val="00FE16F8"/>
    <w:rsid w:val="00FE1E8C"/>
    <w:rsid w:val="00FE2E43"/>
    <w:rsid w:val="00FE53B4"/>
    <w:rsid w:val="00FE6AC7"/>
    <w:rsid w:val="00FF105C"/>
    <w:rsid w:val="00FF4CBA"/>
    <w:rsid w:val="00FF4CBC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FA410"/>
  <w15:chartTrackingRefBased/>
  <w15:docId w15:val="{5FE7E57A-1441-4291-B34C-794EA7CA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433"/>
    <w:rPr>
      <w:rFonts w:ascii="Garamond" w:hAnsi="Garamond"/>
      <w:sz w:val="20"/>
    </w:rPr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32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D73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732E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unhideWhenUsed/>
    <w:rsid w:val="00950E9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50E9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50E96"/>
    <w:rPr>
      <w:vertAlign w:val="superscript"/>
    </w:rPr>
  </w:style>
  <w:style w:type="numbering" w:customStyle="1" w:styleId="NoList1">
    <w:name w:val="No List1"/>
    <w:next w:val="NoList"/>
    <w:uiPriority w:val="99"/>
    <w:semiHidden/>
    <w:unhideWhenUsed/>
    <w:rsid w:val="009754B9"/>
  </w:style>
  <w:style w:type="paragraph" w:customStyle="1" w:styleId="msonormal0">
    <w:name w:val="msonormal"/>
    <w:basedOn w:val="Normal"/>
    <w:rsid w:val="00975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DC0FC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C0FC9"/>
  </w:style>
  <w:style w:type="character" w:styleId="LineNumber">
    <w:name w:val="line number"/>
    <w:basedOn w:val="DefaultParagraphFont"/>
    <w:uiPriority w:val="99"/>
    <w:semiHidden/>
    <w:unhideWhenUsed/>
    <w:rsid w:val="00512F10"/>
  </w:style>
  <w:style w:type="paragraph" w:styleId="ListParagraph">
    <w:name w:val="List Paragraph"/>
    <w:basedOn w:val="Normal"/>
    <w:uiPriority w:val="34"/>
    <w:unhideWhenUsed/>
    <w:qFormat/>
    <w:rsid w:val="00CA439F"/>
    <w:pPr>
      <w:ind w:left="720"/>
      <w:contextualSpacing/>
    </w:pPr>
  </w:style>
  <w:style w:type="table" w:styleId="TableGrid">
    <w:name w:val="Table Grid"/>
    <w:basedOn w:val="TableNormal"/>
    <w:uiPriority w:val="39"/>
    <w:rsid w:val="00BC2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wes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F6AF00D4-2EAE-41EB-B167-AD28D8029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learning.dotx</Template>
  <TotalTime>123</TotalTime>
  <Pages>4</Pages>
  <Words>1288</Words>
  <Characters>6354</Characters>
  <Application>Microsoft Office Word</Application>
  <DocSecurity>0</DocSecurity>
  <Lines>204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Wesley</dc:creator>
  <cp:keywords/>
  <dc:description/>
  <cp:lastModifiedBy>David Wesley</cp:lastModifiedBy>
  <cp:revision>137</cp:revision>
  <cp:lastPrinted>2025-11-15T00:50:00Z</cp:lastPrinted>
  <dcterms:created xsi:type="dcterms:W3CDTF">2025-12-26T14:06:00Z</dcterms:created>
  <dcterms:modified xsi:type="dcterms:W3CDTF">2025-12-28T13:59:00Z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