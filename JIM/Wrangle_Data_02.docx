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F9016" w14:textId="18834711" w:rsidR="00076856" w:rsidRPr="007A0375" w:rsidRDefault="00AC7414" w:rsidP="009754B9">
      <w:pPr>
        <w:pStyle w:val="Title"/>
        <w:spacing w:after="240" w:line="240" w:lineRule="auto"/>
        <w:rPr>
          <w:sz w:val="24"/>
          <w:szCs w:val="52"/>
        </w:rPr>
      </w:pPr>
      <w:r>
        <w:rPr>
          <w:sz w:val="24"/>
          <w:szCs w:val="52"/>
        </w:rPr>
        <w:t>Wrangling Data from Laboratory Reports</w:t>
      </w:r>
    </w:p>
    <w:p w14:paraId="252F315B" w14:textId="018724FA" w:rsidR="002146F5" w:rsidRDefault="002146F5" w:rsidP="002146F5">
      <w:pPr>
        <w:pStyle w:val="Heading2"/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Abstract</w:t>
      </w:r>
    </w:p>
    <w:p w14:paraId="3DF6C22B" w14:textId="72FE3048" w:rsidR="00D95EE8" w:rsidRDefault="000606EF" w:rsidP="00710136">
      <w:r>
        <w:t>Parsing</w:t>
      </w:r>
      <w:r w:rsidR="00710136">
        <w:t xml:space="preserve"> text into </w:t>
      </w:r>
      <w:r w:rsidR="006129EE">
        <w:t xml:space="preserve">a </w:t>
      </w:r>
      <w:r w:rsidR="00710136">
        <w:t xml:space="preserve">usable </w:t>
      </w:r>
      <w:r w:rsidR="006129EE">
        <w:t>format</w:t>
      </w:r>
      <w:r w:rsidR="00710136">
        <w:t xml:space="preserve"> (data wrangling)</w:t>
      </w:r>
      <w:r w:rsidR="00442D27">
        <w:t xml:space="preserve"> is</w:t>
      </w:r>
      <w:r w:rsidR="006129EE">
        <w:t xml:space="preserve"> </w:t>
      </w:r>
      <w:r w:rsidR="00442D27">
        <w:t xml:space="preserve">a frequent need for </w:t>
      </w:r>
      <w:r w:rsidR="00F94B57">
        <w:t xml:space="preserve">the medical director who needs to analyse </w:t>
      </w:r>
      <w:r w:rsidR="00363F15">
        <w:t xml:space="preserve">data. </w:t>
      </w:r>
      <w:r w:rsidR="00EE4E87">
        <w:t>In many cases</w:t>
      </w:r>
      <w:r w:rsidR="000061B4">
        <w:t xml:space="preserve"> such as the example given in this paper, </w:t>
      </w:r>
      <w:r w:rsidR="00214AC8">
        <w:t>the medical director</w:t>
      </w:r>
      <w:r w:rsidR="00407420">
        <w:t xml:space="preserve"> is the most appropriate person to </w:t>
      </w:r>
      <w:r w:rsidR="008E512A">
        <w:t xml:space="preserve">perform the data wrangling. </w:t>
      </w:r>
      <w:r w:rsidR="00681592">
        <w:t>Fortunately, data</w:t>
      </w:r>
      <w:r w:rsidR="00DA5A53">
        <w:t xml:space="preserve"> parsing </w:t>
      </w:r>
      <w:r w:rsidR="003B2914">
        <w:t xml:space="preserve">in Python can be performed by </w:t>
      </w:r>
      <w:r w:rsidR="005B6C74">
        <w:t>someone with little or no programming</w:t>
      </w:r>
      <w:r w:rsidR="003B2914">
        <w:t xml:space="preserve"> </w:t>
      </w:r>
      <w:r w:rsidR="005B6C74">
        <w:t>experience. This paper explains how.</w:t>
      </w:r>
    </w:p>
    <w:p w14:paraId="361C4A78" w14:textId="47F03240" w:rsidR="00563FE4" w:rsidRPr="007A0375" w:rsidRDefault="004D732E" w:rsidP="009754B9">
      <w:pPr>
        <w:pStyle w:val="Heading2"/>
        <w:spacing w:line="240" w:lineRule="auto"/>
        <w:rPr>
          <w:sz w:val="22"/>
          <w:szCs w:val="22"/>
        </w:rPr>
      </w:pPr>
      <w:r w:rsidRPr="007A0375">
        <w:rPr>
          <w:sz w:val="22"/>
          <w:szCs w:val="22"/>
        </w:rPr>
        <w:t>Introduction</w:t>
      </w:r>
    </w:p>
    <w:p w14:paraId="255F6FC3" w14:textId="66EEE4AB" w:rsidR="00AC7414" w:rsidRPr="007A0375" w:rsidRDefault="004D732E" w:rsidP="00AC7414">
      <w:r w:rsidRPr="00601433">
        <w:t xml:space="preserve">Python is a good programming language choice for the medical director/data scientist who needs to parse </w:t>
      </w:r>
      <w:r w:rsidR="00F62A3F">
        <w:t xml:space="preserve">text </w:t>
      </w:r>
      <w:r w:rsidR="009E0162">
        <w:t>from</w:t>
      </w:r>
      <w:r w:rsidR="00F62A3F">
        <w:t xml:space="preserve"> </w:t>
      </w:r>
      <w:r w:rsidRPr="00601433">
        <w:t xml:space="preserve">lab reports, paramedical exams, and underwriting notes. </w:t>
      </w:r>
      <w:r w:rsidR="00836699">
        <w:t xml:space="preserve">While some </w:t>
      </w:r>
      <w:r w:rsidR="0007178D">
        <w:t>data sources require sophisticated programming techniques</w:t>
      </w:r>
      <w:r w:rsidR="00650B82">
        <w:t xml:space="preserve">, </w:t>
      </w:r>
      <w:r w:rsidR="00AF2AFD">
        <w:t xml:space="preserve">the parsing of </w:t>
      </w:r>
      <w:r w:rsidR="00650B82">
        <w:t>many common</w:t>
      </w:r>
      <w:r w:rsidR="00AF2AFD">
        <w:t xml:space="preserve"> sources</w:t>
      </w:r>
      <w:r w:rsidR="00ED2094">
        <w:t xml:space="preserve"> </w:t>
      </w:r>
      <w:r w:rsidR="00270D9B">
        <w:t xml:space="preserve">such as laboratory results </w:t>
      </w:r>
      <w:r w:rsidR="00ED2094">
        <w:t>is well within the reach of a medical director who is a programming novice.</w:t>
      </w:r>
    </w:p>
    <w:p w14:paraId="735C115B" w14:textId="77777777" w:rsidR="004C5FAF" w:rsidRPr="007A0375" w:rsidRDefault="004C5FAF" w:rsidP="004C5FAF">
      <w:pPr>
        <w:pStyle w:val="Heading2"/>
        <w:spacing w:line="240" w:lineRule="auto"/>
        <w:rPr>
          <w:sz w:val="22"/>
          <w:szCs w:val="22"/>
        </w:rPr>
      </w:pPr>
      <w:r w:rsidRPr="007A0375">
        <w:rPr>
          <w:sz w:val="22"/>
          <w:szCs w:val="22"/>
        </w:rPr>
        <w:t>Motivation</w:t>
      </w:r>
    </w:p>
    <w:p w14:paraId="37CAD615" w14:textId="4AE02083" w:rsidR="00B407E3" w:rsidRDefault="00A07D00" w:rsidP="00601433">
      <w:pPr>
        <w:pStyle w:val="BodyText"/>
      </w:pPr>
      <w:r>
        <w:t xml:space="preserve">Put yourself in the shoes of a </w:t>
      </w:r>
      <w:r w:rsidR="00F637D3">
        <w:t>new</w:t>
      </w:r>
      <w:r>
        <w:t xml:space="preserve"> </w:t>
      </w:r>
      <w:r w:rsidR="0054394F">
        <w:t>medical director reporting t</w:t>
      </w:r>
      <w:r w:rsidR="005268AF">
        <w:t xml:space="preserve">o Stephanie Carpenter M.D., Chief Medical </w:t>
      </w:r>
      <w:r w:rsidR="008A6408">
        <w:t>Officer for Gottagetta Life (GGL)</w:t>
      </w:r>
      <w:r w:rsidR="003B2958">
        <w:t xml:space="preserve">. </w:t>
      </w:r>
      <w:r w:rsidR="00F637D3">
        <w:t xml:space="preserve">Recently, </w:t>
      </w:r>
      <w:r w:rsidR="00EF4AA6">
        <w:t>Dr. Carpenter has succeeded in tra</w:t>
      </w:r>
      <w:r w:rsidR="00D84C18">
        <w:t>nsferring</w:t>
      </w:r>
      <w:r w:rsidR="00EF4AA6">
        <w:t xml:space="preserve"> the company</w:t>
      </w:r>
      <w:r w:rsidR="00D84C18">
        <w:t>'s blood testing program</w:t>
      </w:r>
      <w:r w:rsidR="00EF4AA6">
        <w:t xml:space="preserve"> </w:t>
      </w:r>
      <w:r w:rsidR="00D84C18">
        <w:t xml:space="preserve">to a new </w:t>
      </w:r>
      <w:r w:rsidR="000304FE">
        <w:t xml:space="preserve">clinical </w:t>
      </w:r>
      <w:r w:rsidR="00D84C18">
        <w:t>lab</w:t>
      </w:r>
      <w:r w:rsidR="000304FE">
        <w:t>, Abalone Labs</w:t>
      </w:r>
      <w:r w:rsidR="00A11920">
        <w:t xml:space="preserve"> (ABL). </w:t>
      </w:r>
      <w:r w:rsidR="00363227">
        <w:t xml:space="preserve">GGL </w:t>
      </w:r>
      <w:r w:rsidR="002D634D">
        <w:t>began</w:t>
      </w:r>
      <w:r w:rsidR="009E2115">
        <w:t xml:space="preserve"> </w:t>
      </w:r>
      <w:r w:rsidR="000D5A1E">
        <w:t xml:space="preserve">a modest trial of </w:t>
      </w:r>
      <w:r w:rsidR="009E2115">
        <w:t xml:space="preserve">ABL in </w:t>
      </w:r>
      <w:r w:rsidR="004C7874">
        <w:t>2018</w:t>
      </w:r>
      <w:r w:rsidR="006D15EA">
        <w:t>.</w:t>
      </w:r>
      <w:r w:rsidR="00C959A9">
        <w:t xml:space="preserve"> </w:t>
      </w:r>
      <w:r w:rsidR="008D7EDD">
        <w:t xml:space="preserve">Test results from ABL were </w:t>
      </w:r>
      <w:r w:rsidR="00AF6279">
        <w:t xml:space="preserve">printed and provided to underwriters as </w:t>
      </w:r>
      <w:r w:rsidR="003F1CFF">
        <w:t>a paper supplement to an otherwise</w:t>
      </w:r>
      <w:r w:rsidR="00DD5319">
        <w:t xml:space="preserve"> paperless underwriting system. </w:t>
      </w:r>
      <w:r w:rsidR="00986E1F">
        <w:t>From</w:t>
      </w:r>
      <w:r w:rsidR="009674CA">
        <w:t xml:space="preserve"> 2023 into </w:t>
      </w:r>
      <w:r w:rsidR="00986E1F">
        <w:t>early 2024, nearly all of GGL's blood and urine testing</w:t>
      </w:r>
      <w:r w:rsidR="00532866">
        <w:t xml:space="preserve"> were done at ABL</w:t>
      </w:r>
      <w:r w:rsidR="00631D56">
        <w:t xml:space="preserve">. </w:t>
      </w:r>
      <w:r w:rsidR="00BA4FF9">
        <w:t>May 22, 2024 was the last date for print</w:t>
      </w:r>
      <w:r w:rsidR="004C7874">
        <w:t xml:space="preserve"> copies</w:t>
      </w:r>
      <w:r w:rsidR="00BA4FF9">
        <w:t xml:space="preserve"> – from that point forward, ABL ser</w:t>
      </w:r>
      <w:r w:rsidR="00E75211">
        <w:t>iatim data transfers went straitght into the</w:t>
      </w:r>
      <w:r w:rsidR="004C7874">
        <w:t xml:space="preserve"> GGL</w:t>
      </w:r>
      <w:r w:rsidR="00E75211">
        <w:t xml:space="preserve"> unde</w:t>
      </w:r>
      <w:r w:rsidR="00B407E3">
        <w:t>r</w:t>
      </w:r>
      <w:r w:rsidR="00E75211">
        <w:t>writing system.</w:t>
      </w:r>
    </w:p>
    <w:p w14:paraId="4EE78458" w14:textId="06B43B8D" w:rsidR="004D732E" w:rsidRDefault="003F1CFF" w:rsidP="00601433">
      <w:pPr>
        <w:pStyle w:val="BodyText"/>
      </w:pPr>
      <w:r>
        <w:t xml:space="preserve"> </w:t>
      </w:r>
      <w:r w:rsidR="00170577">
        <w:t xml:space="preserve">Unfortunately, </w:t>
      </w:r>
      <w:r w:rsidR="00CA1316">
        <w:t xml:space="preserve">influential agents have begun to complain that </w:t>
      </w:r>
      <w:r w:rsidR="009442D5">
        <w:t xml:space="preserve">ABL's test results are </w:t>
      </w:r>
      <w:r w:rsidR="0079509D">
        <w:t xml:space="preserve">erroneously </w:t>
      </w:r>
      <w:r w:rsidR="009442D5">
        <w:t>biased against their clients</w:t>
      </w:r>
      <w:r w:rsidR="004C7874">
        <w:t>'</w:t>
      </w:r>
      <w:r w:rsidR="0079509D">
        <w:t xml:space="preserve"> chances for preferred or even standard offers.</w:t>
      </w:r>
      <w:r w:rsidR="00AD00DB">
        <w:t xml:space="preserve"> While the medical directors and underwriters see no evidence for their claims, </w:t>
      </w:r>
      <w:r w:rsidR="005030FF">
        <w:t>only</w:t>
      </w:r>
      <w:r w:rsidR="005105E8">
        <w:t xml:space="preserve"> good data will </w:t>
      </w:r>
      <w:r w:rsidR="00BB7B06">
        <w:t>help their position</w:t>
      </w:r>
      <w:r w:rsidR="003C2506">
        <w:t>. Dr. Carpenter needs an Excel</w:t>
      </w:r>
      <w:r w:rsidR="005105E8">
        <w:t xml:space="preserve"> </w:t>
      </w:r>
      <w:r w:rsidR="004C5FAF">
        <w:t>spreadsheet of test results and she needs it fast.</w:t>
      </w:r>
    </w:p>
    <w:p w14:paraId="3B9EB018" w14:textId="289A74C5" w:rsidR="008D7EDD" w:rsidRPr="007A0375" w:rsidRDefault="00C80EAE" w:rsidP="00601433">
      <w:pPr>
        <w:pStyle w:val="BodyText"/>
      </w:pPr>
      <w:r>
        <w:t xml:space="preserve">Several options for </w:t>
      </w:r>
      <w:r w:rsidR="003A1573">
        <w:t>using stored lab test print file have been proposed</w:t>
      </w:r>
      <w:r w:rsidR="0005161D">
        <w:t>: using admi</w:t>
      </w:r>
      <w:r w:rsidR="00F24CD0">
        <w:t xml:space="preserve">nistrative assistants to </w:t>
      </w:r>
      <w:r w:rsidR="00F33067">
        <w:t>extract key test results</w:t>
      </w:r>
      <w:r w:rsidR="005052BF">
        <w:t xml:space="preserve"> by hand; </w:t>
      </w:r>
      <w:r w:rsidR="00B12FB0">
        <w:t xml:space="preserve">outsourcing the work to </w:t>
      </w:r>
      <w:r w:rsidR="00C10BB1">
        <w:t xml:space="preserve">data specialists, etc. </w:t>
      </w:r>
      <w:r w:rsidR="005201BA">
        <w:t xml:space="preserve">As will become clear, </w:t>
      </w:r>
      <w:r w:rsidR="005155A4">
        <w:t>the wrangling of laboratory data is most appropriately the responsibilty of the medical department</w:t>
      </w:r>
      <w:r w:rsidR="00B2724A">
        <w:t xml:space="preserve"> which means you. Have no fear as I wil</w:t>
      </w:r>
      <w:r w:rsidR="00DB163E">
        <w:t>l</w:t>
      </w:r>
      <w:r w:rsidR="00B2724A">
        <w:t xml:space="preserve"> guide you </w:t>
      </w:r>
      <w:r w:rsidR="003D7B0D">
        <w:t xml:space="preserve">to </w:t>
      </w:r>
      <w:r w:rsidR="00C23AA9">
        <w:t xml:space="preserve">successful </w:t>
      </w:r>
      <w:r w:rsidR="003D7B0D">
        <w:t>completion of this relatively easy task.</w:t>
      </w:r>
      <w:r w:rsidR="005155A4">
        <w:t xml:space="preserve"> </w:t>
      </w:r>
      <w:r w:rsidR="005052BF">
        <w:t xml:space="preserve"> </w:t>
      </w:r>
    </w:p>
    <w:p w14:paraId="40538C95" w14:textId="37C494EC" w:rsidR="00E5658B" w:rsidRDefault="00546C0F" w:rsidP="00546C0F">
      <w:pPr>
        <w:pStyle w:val="Heading2"/>
        <w:spacing w:before="120" w:after="120"/>
      </w:pPr>
      <w:r>
        <w:t>Implementation</w:t>
      </w:r>
      <w:r w:rsidR="00C42A8C">
        <w:t xml:space="preserve"> </w:t>
      </w:r>
    </w:p>
    <w:p w14:paraId="2257B978" w14:textId="568FF38E" w:rsidR="003D7B0D" w:rsidRDefault="00DA258B" w:rsidP="003D7B0D">
      <w:r>
        <w:t xml:space="preserve">The print files </w:t>
      </w:r>
      <w:r w:rsidR="007B2F71">
        <w:t xml:space="preserve">are stored in 5 subdirectories of the LAN directory </w:t>
      </w:r>
      <w:r w:rsidR="0044196E">
        <w:t>"</w:t>
      </w:r>
      <w:r w:rsidR="0044196E" w:rsidRPr="0044196E">
        <w:t>AbLab_Rpts</w:t>
      </w:r>
      <w:r w:rsidR="0044196E">
        <w:t>"</w:t>
      </w:r>
      <w:r w:rsidR="00BC2ECA">
        <w:t>:</w:t>
      </w:r>
    </w:p>
    <w:tbl>
      <w:tblPr>
        <w:tblStyle w:val="TableGrid"/>
        <w:tblW w:w="4230" w:type="dxa"/>
        <w:tblInd w:w="625" w:type="dxa"/>
        <w:tblLook w:val="04A0" w:firstRow="1" w:lastRow="0" w:firstColumn="1" w:lastColumn="0" w:noHBand="0" w:noVBand="1"/>
      </w:tblPr>
      <w:tblGrid>
        <w:gridCol w:w="2070"/>
        <w:gridCol w:w="2160"/>
      </w:tblGrid>
      <w:tr w:rsidR="00BC2ECA" w:rsidRPr="006F615C" w14:paraId="5F525016" w14:textId="77777777" w:rsidTr="00A10127">
        <w:tc>
          <w:tcPr>
            <w:tcW w:w="2070" w:type="dxa"/>
            <w:tcBorders>
              <w:bottom w:val="single" w:sz="4" w:space="0" w:color="auto"/>
            </w:tcBorders>
          </w:tcPr>
          <w:p w14:paraId="7F53EE00" w14:textId="1DBEF1FB" w:rsidR="00BC2ECA" w:rsidRPr="006F615C" w:rsidRDefault="006F615C" w:rsidP="006F615C">
            <w:pPr>
              <w:jc w:val="center"/>
              <w:rPr>
                <w:b/>
                <w:bCs/>
              </w:rPr>
            </w:pPr>
            <w:r w:rsidRPr="006F615C">
              <w:rPr>
                <w:b/>
                <w:bCs/>
              </w:rPr>
              <w:t>Directory</w:t>
            </w:r>
          </w:p>
        </w:tc>
        <w:tc>
          <w:tcPr>
            <w:tcW w:w="2160" w:type="dxa"/>
            <w:tcBorders>
              <w:bottom w:val="single" w:sz="4" w:space="0" w:color="auto"/>
            </w:tcBorders>
          </w:tcPr>
          <w:p w14:paraId="51DE7C45" w14:textId="54ED10C0" w:rsidR="00BC2ECA" w:rsidRPr="006F615C" w:rsidRDefault="006F615C" w:rsidP="006F615C">
            <w:pPr>
              <w:jc w:val="center"/>
              <w:rPr>
                <w:b/>
                <w:bCs/>
              </w:rPr>
            </w:pPr>
            <w:r w:rsidRPr="006F615C">
              <w:rPr>
                <w:b/>
                <w:bCs/>
              </w:rPr>
              <w:t>Number of Print File</w:t>
            </w:r>
            <w:r w:rsidR="006860D7">
              <w:rPr>
                <w:b/>
                <w:bCs/>
              </w:rPr>
              <w:t>s</w:t>
            </w:r>
          </w:p>
        </w:tc>
      </w:tr>
      <w:tr w:rsidR="00BC2ECA" w14:paraId="51E5E01D" w14:textId="77777777" w:rsidTr="00A10127">
        <w:tc>
          <w:tcPr>
            <w:tcW w:w="2070" w:type="dxa"/>
            <w:tcBorders>
              <w:top w:val="single" w:sz="4" w:space="0" w:color="auto"/>
            </w:tcBorders>
          </w:tcPr>
          <w:p w14:paraId="73D740D8" w14:textId="03A5BFB5" w:rsidR="00BC2ECA" w:rsidRDefault="006F615C" w:rsidP="006F615C">
            <w:pPr>
              <w:jc w:val="center"/>
            </w:pPr>
            <w:r w:rsidRPr="006F615C">
              <w:t>AbLab_2018-20</w:t>
            </w:r>
          </w:p>
        </w:tc>
        <w:tc>
          <w:tcPr>
            <w:tcW w:w="2160" w:type="dxa"/>
            <w:tcBorders>
              <w:top w:val="single" w:sz="4" w:space="0" w:color="auto"/>
            </w:tcBorders>
          </w:tcPr>
          <w:p w14:paraId="23DF8B0B" w14:textId="59BAF32C" w:rsidR="00BC2ECA" w:rsidRDefault="00EB58D6" w:rsidP="006F615C">
            <w:pPr>
              <w:jc w:val="center"/>
            </w:pPr>
            <w:r>
              <w:t>6</w:t>
            </w:r>
          </w:p>
        </w:tc>
      </w:tr>
      <w:tr w:rsidR="00BC2ECA" w14:paraId="68EBF2B8" w14:textId="77777777" w:rsidTr="00A10127">
        <w:tc>
          <w:tcPr>
            <w:tcW w:w="2070" w:type="dxa"/>
          </w:tcPr>
          <w:p w14:paraId="7AD39E6F" w14:textId="79A7EDBC" w:rsidR="00BC2ECA" w:rsidRDefault="00346D43" w:rsidP="006F615C">
            <w:pPr>
              <w:jc w:val="center"/>
            </w:pPr>
            <w:r w:rsidRPr="00346D43">
              <w:t>AbLab_2021</w:t>
            </w:r>
          </w:p>
        </w:tc>
        <w:tc>
          <w:tcPr>
            <w:tcW w:w="2160" w:type="dxa"/>
          </w:tcPr>
          <w:p w14:paraId="237209BA" w14:textId="64988835" w:rsidR="00BC2ECA" w:rsidRDefault="00974D66" w:rsidP="006F615C">
            <w:pPr>
              <w:jc w:val="center"/>
            </w:pPr>
            <w:r>
              <w:t>13</w:t>
            </w:r>
          </w:p>
        </w:tc>
      </w:tr>
      <w:tr w:rsidR="00BC2ECA" w14:paraId="5B955C05" w14:textId="77777777" w:rsidTr="00A10127">
        <w:tc>
          <w:tcPr>
            <w:tcW w:w="2070" w:type="dxa"/>
          </w:tcPr>
          <w:p w14:paraId="3ECB67FE" w14:textId="029D6D24" w:rsidR="00BC2ECA" w:rsidRDefault="00346D43" w:rsidP="006F615C">
            <w:pPr>
              <w:jc w:val="center"/>
            </w:pPr>
            <w:r w:rsidRPr="00346D43">
              <w:t>AbLab_202</w:t>
            </w:r>
            <w:r>
              <w:t>2</w:t>
            </w:r>
          </w:p>
        </w:tc>
        <w:tc>
          <w:tcPr>
            <w:tcW w:w="2160" w:type="dxa"/>
          </w:tcPr>
          <w:p w14:paraId="1C614B60" w14:textId="65F716D9" w:rsidR="00BC2ECA" w:rsidRDefault="00F5145B" w:rsidP="006F615C">
            <w:pPr>
              <w:jc w:val="center"/>
            </w:pPr>
            <w:r>
              <w:t>41</w:t>
            </w:r>
          </w:p>
        </w:tc>
      </w:tr>
      <w:tr w:rsidR="00BC2ECA" w14:paraId="017C1869" w14:textId="77777777" w:rsidTr="00A10127">
        <w:tc>
          <w:tcPr>
            <w:tcW w:w="2070" w:type="dxa"/>
          </w:tcPr>
          <w:p w14:paraId="0BF803DC" w14:textId="3824FF9C" w:rsidR="00BC2ECA" w:rsidRDefault="00346D43" w:rsidP="006F615C">
            <w:pPr>
              <w:jc w:val="center"/>
            </w:pPr>
            <w:r w:rsidRPr="00346D43">
              <w:t>AbLab_202</w:t>
            </w:r>
            <w:r>
              <w:t>3</w:t>
            </w:r>
          </w:p>
        </w:tc>
        <w:tc>
          <w:tcPr>
            <w:tcW w:w="2160" w:type="dxa"/>
          </w:tcPr>
          <w:p w14:paraId="44B8D2CF" w14:textId="29181C16" w:rsidR="00BC2ECA" w:rsidRDefault="00C9677F" w:rsidP="006F615C">
            <w:pPr>
              <w:jc w:val="center"/>
            </w:pPr>
            <w:r>
              <w:t>195</w:t>
            </w:r>
          </w:p>
        </w:tc>
      </w:tr>
      <w:tr w:rsidR="006F615C" w14:paraId="32D87491" w14:textId="77777777" w:rsidTr="00A10127">
        <w:tc>
          <w:tcPr>
            <w:tcW w:w="2070" w:type="dxa"/>
          </w:tcPr>
          <w:p w14:paraId="656A00C7" w14:textId="143BCE35" w:rsidR="006F615C" w:rsidRDefault="00346D43" w:rsidP="006F615C">
            <w:pPr>
              <w:jc w:val="center"/>
            </w:pPr>
            <w:r w:rsidRPr="00346D43">
              <w:t>AbLab_</w:t>
            </w:r>
            <w:r>
              <w:t>2024</w:t>
            </w:r>
          </w:p>
        </w:tc>
        <w:tc>
          <w:tcPr>
            <w:tcW w:w="2160" w:type="dxa"/>
          </w:tcPr>
          <w:p w14:paraId="2EACB640" w14:textId="5EFD2E5C" w:rsidR="006F615C" w:rsidRDefault="00C80F02" w:rsidP="00A10127">
            <w:pPr>
              <w:jc w:val="right"/>
            </w:pPr>
            <w:r>
              <w:t>79 (thru 5/22)</w:t>
            </w:r>
          </w:p>
        </w:tc>
      </w:tr>
    </w:tbl>
    <w:p w14:paraId="2DFE6945" w14:textId="77777777" w:rsidR="00F87D2A" w:rsidRDefault="00202150" w:rsidP="000E0E6C">
      <w:pPr>
        <w:spacing w:before="240"/>
      </w:pPr>
      <w:r>
        <w:t>M</w:t>
      </w:r>
      <w:r w:rsidR="00623689">
        <w:t xml:space="preserve">any of the print files, </w:t>
      </w:r>
      <w:r w:rsidR="008C499C">
        <w:t>including all of the early ones, are small</w:t>
      </w:r>
      <w:r>
        <w:t xml:space="preserve">; in the range of 2 kb. </w:t>
      </w:r>
      <w:r w:rsidR="006E29DB">
        <w:t>On the other hand, the</w:t>
      </w:r>
      <w:r w:rsidR="00C23AA9">
        <w:t xml:space="preserve"> 2023-24</w:t>
      </w:r>
      <w:r>
        <w:t xml:space="preserve"> files can be over </w:t>
      </w:r>
      <w:r w:rsidR="002C6357">
        <w:t xml:space="preserve">1 Mb in size. </w:t>
      </w:r>
      <w:r w:rsidR="00B53520">
        <w:t>Each print file name incorporates the date the test was performed in its file name, followed by the file extension ".prn", for example "</w:t>
      </w:r>
      <w:r w:rsidR="00B53520" w:rsidRPr="00963A9E">
        <w:t>AbLabs_2023</w:t>
      </w:r>
      <w:r w:rsidR="00900D5D">
        <w:t>1026</w:t>
      </w:r>
      <w:r w:rsidR="00B53520" w:rsidRPr="00963A9E">
        <w:t>.prn</w:t>
      </w:r>
      <w:r w:rsidR="00B53520">
        <w:t>"</w:t>
      </w:r>
      <w:r w:rsidR="00993A61">
        <w:t xml:space="preserve"> </w:t>
      </w:r>
      <w:r w:rsidR="007811DD">
        <w:t>is the filename for</w:t>
      </w:r>
      <w:r w:rsidR="00993A61">
        <w:t xml:space="preserve"> tests performed on </w:t>
      </w:r>
      <w:r w:rsidR="007811DD">
        <w:t>October</w:t>
      </w:r>
      <w:r w:rsidR="00993A61">
        <w:t xml:space="preserve"> </w:t>
      </w:r>
      <w:r w:rsidR="007811DD">
        <w:t>26</w:t>
      </w:r>
      <w:r w:rsidR="00993A61">
        <w:t>, 2023</w:t>
      </w:r>
      <w:r w:rsidR="00B53520">
        <w:t xml:space="preserve">. </w:t>
      </w:r>
      <w:r w:rsidR="00993A61">
        <w:t>To view the</w:t>
      </w:r>
      <w:r w:rsidR="00A45234">
        <w:t xml:space="preserve"> contents of each file, you need a</w:t>
      </w:r>
      <w:r w:rsidR="002C6357">
        <w:t xml:space="preserve"> good text editor </w:t>
      </w:r>
      <w:r w:rsidR="00A45234">
        <w:t>such as Notepad++</w:t>
      </w:r>
      <w:r w:rsidR="00813BBA">
        <w:t>.</w:t>
      </w:r>
      <w:r w:rsidR="009C2D23">
        <w:t xml:space="preserve"> </w:t>
      </w:r>
      <w:r w:rsidR="007A7193">
        <w:t>See the endnotes for more details about this and other recommendations.</w:t>
      </w:r>
      <w:r w:rsidR="002C6357">
        <w:t xml:space="preserve"> </w:t>
      </w:r>
    </w:p>
    <w:p w14:paraId="517D4479" w14:textId="0AF09697" w:rsidR="000E0E6C" w:rsidRDefault="003B0307" w:rsidP="000E0E6C">
      <w:pPr>
        <w:spacing w:before="240"/>
      </w:pPr>
      <w:r>
        <w:t xml:space="preserve">To save space, Appendix 1 </w:t>
      </w:r>
      <w:r w:rsidR="0043722F">
        <w:t xml:space="preserve">is a hybrid of two </w:t>
      </w:r>
      <w:r w:rsidR="00650345">
        <w:t xml:space="preserve">Notepad++ </w:t>
      </w:r>
      <w:r w:rsidR="0043722F">
        <w:t>v</w:t>
      </w:r>
      <w:r w:rsidR="00650345">
        <w:t xml:space="preserve">iews of </w:t>
      </w:r>
      <w:r w:rsidR="009C2D23">
        <w:t>the first 57 lines in the file.</w:t>
      </w:r>
      <w:r w:rsidR="00F33ACD">
        <w:t xml:space="preserve"> Lines 1 through 38 are shown in a </w:t>
      </w:r>
      <w:r w:rsidR="00D65E0E">
        <w:t xml:space="preserve">"normal" view, while </w:t>
      </w:r>
      <w:r w:rsidR="004B1E7E">
        <w:t>lines 39-</w:t>
      </w:r>
      <w:r w:rsidR="004C3641">
        <w:t xml:space="preserve">57 are what Notepad++ displays </w:t>
      </w:r>
      <w:r w:rsidR="000A392C">
        <w:t>in its "Show All Characters</w:t>
      </w:r>
      <w:r w:rsidR="00345D63">
        <w:t xml:space="preserve">" mode. </w:t>
      </w:r>
      <w:r w:rsidR="0042165D">
        <w:t xml:space="preserve">Note the </w:t>
      </w:r>
      <w:r w:rsidR="0050299C">
        <w:t xml:space="preserve">CRLF combinations. </w:t>
      </w:r>
      <w:r w:rsidR="00345D63">
        <w:t xml:space="preserve">Windows uses two characters, </w:t>
      </w:r>
      <w:r w:rsidR="0024017A">
        <w:t xml:space="preserve">carriage return </w:t>
      </w:r>
      <w:r w:rsidR="00AD51E9">
        <w:t>(CR</w:t>
      </w:r>
      <w:r w:rsidR="0024017A">
        <w:t>) and line feed</w:t>
      </w:r>
      <w:r w:rsidR="00412A53">
        <w:t xml:space="preserve"> (</w:t>
      </w:r>
      <w:r w:rsidR="00AD51E9">
        <w:t>LF</w:t>
      </w:r>
      <w:r w:rsidR="00412A53">
        <w:t>)</w:t>
      </w:r>
      <w:r w:rsidR="00723F8B">
        <w:t>, for text file line endings</w:t>
      </w:r>
      <w:r w:rsidR="003F65CC">
        <w:t xml:space="preserve">. This is for backward compatibility with MS-DOS </w:t>
      </w:r>
      <w:r w:rsidR="009B4F3A">
        <w:t xml:space="preserve">which used the two characters for </w:t>
      </w:r>
      <w:r w:rsidR="00E915F6">
        <w:t>compatibility with teletype files.</w:t>
      </w:r>
      <w:r w:rsidR="00E11602">
        <w:t xml:space="preserve"> </w:t>
      </w:r>
      <w:r w:rsidR="00870ADA">
        <w:t xml:space="preserve">Modern operating systems (macOS, </w:t>
      </w:r>
      <w:r w:rsidR="00B03985">
        <w:t>UNIX</w:t>
      </w:r>
      <w:r w:rsidR="00870ADA">
        <w:t xml:space="preserve">, Linux) </w:t>
      </w:r>
      <w:r w:rsidR="00B03985">
        <w:t xml:space="preserve">use a single </w:t>
      </w:r>
      <w:r w:rsidR="00125FF8">
        <w:t>newline</w:t>
      </w:r>
      <w:r w:rsidR="00B03985">
        <w:t xml:space="preserve"> character</w:t>
      </w:r>
      <w:r w:rsidR="00640275">
        <w:t xml:space="preserve"> </w:t>
      </w:r>
      <w:r w:rsidR="00125FF8">
        <w:t>to end text lines.</w:t>
      </w:r>
      <w:r w:rsidR="00640275">
        <w:t xml:space="preserve"> </w:t>
      </w:r>
      <w:r w:rsidR="00090F75">
        <w:t xml:space="preserve">Python uses \r and \n </w:t>
      </w:r>
      <w:r w:rsidR="006A6C66">
        <w:t xml:space="preserve">for CR and LF, where the backslash \ </w:t>
      </w:r>
      <w:r w:rsidR="00FF0805">
        <w:t>"escapes"</w:t>
      </w:r>
      <w:r w:rsidR="006A6C66">
        <w:t xml:space="preserve"> the </w:t>
      </w:r>
      <w:r w:rsidR="00FF0805">
        <w:t>following character and gives it special meaning.</w:t>
      </w:r>
    </w:p>
    <w:p w14:paraId="334EF287" w14:textId="3AE1B36F" w:rsidR="00556682" w:rsidRPr="00A43AE2" w:rsidRDefault="00556682" w:rsidP="000E0E6C">
      <w:pPr>
        <w:spacing w:before="240"/>
        <w:rPr>
          <w:b/>
          <w:bCs/>
        </w:rPr>
      </w:pPr>
      <w:r>
        <w:lastRenderedPageBreak/>
        <w:t xml:space="preserve">Note the </w:t>
      </w:r>
      <w:r w:rsidR="00743DFC">
        <w:t>special character</w:t>
      </w:r>
      <w:r w:rsidR="00BB188B">
        <w:t xml:space="preserve"> FF (\f) </w:t>
      </w:r>
      <w:r w:rsidR="00883E6C">
        <w:t xml:space="preserve">in line </w:t>
      </w:r>
      <w:r w:rsidR="002E1F71">
        <w:t>46. This is the "form feed" character</w:t>
      </w:r>
      <w:r w:rsidR="00F958D0">
        <w:t xml:space="preserve"> that tells the printer to start a new page and is similar to </w:t>
      </w:r>
      <w:r w:rsidR="004E59AD">
        <w:t xml:space="preserve">a page break in MS Word. For us, it </w:t>
      </w:r>
      <w:r w:rsidR="00A66523">
        <w:t>indicates the start of a new report.</w:t>
      </w:r>
      <w:r w:rsidR="00101B54">
        <w:t xml:space="preserve"> </w:t>
      </w:r>
      <w:r w:rsidR="00F926FB">
        <w:t>"All Characters" means space characters</w:t>
      </w:r>
      <w:r w:rsidR="007051C0">
        <w:t xml:space="preserve"> as well</w:t>
      </w:r>
      <w:r w:rsidR="00E43FC8">
        <w:t>. This</w:t>
      </w:r>
      <w:r w:rsidR="00D644C1">
        <w:t xml:space="preserve"> can be helpful</w:t>
      </w:r>
      <w:r w:rsidR="007051C0">
        <w:t xml:space="preserve">. Notepad++ indicates </w:t>
      </w:r>
      <w:r w:rsidR="00D644C1">
        <w:t>space</w:t>
      </w:r>
      <w:r w:rsidR="007051C0">
        <w:t xml:space="preserve"> characters with a dot (</w:t>
      </w:r>
      <w:r w:rsidR="007051C0" w:rsidRPr="00AA77E1">
        <w:rPr>
          <w:rFonts w:ascii="Cascadia Code" w:eastAsia="Times New Roman" w:hAnsi="Cascadia Code" w:cs="Cascadia Code"/>
          <w:szCs w:val="20"/>
        </w:rPr>
        <w:t>·</w:t>
      </w:r>
      <w:r w:rsidR="00A43AE2">
        <w:t>)</w:t>
      </w:r>
      <w:r w:rsidR="008A6E24">
        <w:t>.</w:t>
      </w:r>
    </w:p>
    <w:p w14:paraId="5668AE1A" w14:textId="63FB57B7" w:rsidR="00B4594E" w:rsidRDefault="00B4594E" w:rsidP="000E0E6C">
      <w:pPr>
        <w:spacing w:before="240"/>
      </w:pPr>
      <w:r>
        <w:t xml:space="preserve">Scrolling through the rest of this file and </w:t>
      </w:r>
      <w:r w:rsidR="00B162B1">
        <w:t>random review of the other files show a remarkable consistency</w:t>
      </w:r>
      <w:r w:rsidR="005E1AA1">
        <w:t xml:space="preserve">. </w:t>
      </w:r>
      <w:r w:rsidR="00F20EC2">
        <w:t xml:space="preserve">The </w:t>
      </w:r>
      <w:r w:rsidR="00494E5B">
        <w:t xml:space="preserve">line that contains the </w:t>
      </w:r>
      <w:r w:rsidR="00F20EC2">
        <w:t xml:space="preserve">tested individual's name </w:t>
      </w:r>
      <w:r w:rsidR="00494E5B">
        <w:t xml:space="preserve">always starts with the </w:t>
      </w:r>
      <w:r w:rsidR="00685B76">
        <w:t>character string "</w:t>
      </w:r>
      <w:r w:rsidR="00116685" w:rsidRPr="00116685">
        <w:t>NAME:</w:t>
      </w:r>
      <w:r w:rsidR="00116685">
        <w:t>"</w:t>
      </w:r>
      <w:r w:rsidR="00E041D8">
        <w:t xml:space="preserve">. Similarly, the line beginning with </w:t>
      </w:r>
      <w:r w:rsidR="00805F45">
        <w:t>"</w:t>
      </w:r>
      <w:r w:rsidR="008F6F52" w:rsidRPr="008F6F52">
        <w:t>DOB/SEX:</w:t>
      </w:r>
      <w:r w:rsidR="008F6F52">
        <w:t xml:space="preserve">" </w:t>
      </w:r>
      <w:r w:rsidR="009378D8">
        <w:t xml:space="preserve">contains character strings for the individual's date of birth, sex, and </w:t>
      </w:r>
      <w:r w:rsidR="008F3A6B">
        <w:t>zip code.</w:t>
      </w:r>
      <w:r w:rsidR="002B4620">
        <w:t xml:space="preserve"> </w:t>
      </w:r>
      <w:r w:rsidR="006022F7">
        <w:t xml:space="preserve">We will use these and other </w:t>
      </w:r>
      <w:r w:rsidR="00272571">
        <w:t>key character strings to locate the values of interest to us.</w:t>
      </w:r>
    </w:p>
    <w:p w14:paraId="78AF782C" w14:textId="77777777" w:rsidR="00420C60" w:rsidRDefault="00420C60" w:rsidP="000E0E6C">
      <w:pPr>
        <w:spacing w:before="240"/>
      </w:pPr>
    </w:p>
    <w:p w14:paraId="7EBA1A98" w14:textId="77777777" w:rsidR="00BC2ECA" w:rsidRPr="006F0812" w:rsidRDefault="00BC2ECA" w:rsidP="003D7B0D"/>
    <w:p w14:paraId="4888DEA4" w14:textId="45D035EF" w:rsidR="0009672C" w:rsidRDefault="00BB06D5" w:rsidP="00BA743D">
      <w:pPr>
        <w:pStyle w:val="Heading2"/>
        <w:spacing w:before="240"/>
      </w:pPr>
      <w:r>
        <w:t>Results</w:t>
      </w:r>
    </w:p>
    <w:p w14:paraId="16857EF5" w14:textId="2399A471" w:rsidR="00D417FE" w:rsidRDefault="00D417FE" w:rsidP="00A41181">
      <w:pPr>
        <w:pStyle w:val="Heading2"/>
        <w:spacing w:before="240"/>
      </w:pPr>
      <w:r>
        <w:t>Discussion</w:t>
      </w:r>
    </w:p>
    <w:p w14:paraId="03B7EBB1" w14:textId="77777777" w:rsidR="005C4236" w:rsidRPr="006719D7" w:rsidRDefault="005C4236" w:rsidP="006719D7">
      <w:pPr>
        <w:pStyle w:val="BodyText"/>
        <w:spacing w:after="0" w:line="240" w:lineRule="auto"/>
        <w:rPr>
          <w:rFonts w:ascii="Cascadia Code" w:hAnsi="Cascadia Code" w:cs="Cascadia Code"/>
          <w:sz w:val="16"/>
          <w:szCs w:val="20"/>
        </w:rPr>
      </w:pPr>
    </w:p>
    <w:p w14:paraId="5E9CC99A" w14:textId="05828DE6" w:rsidR="005C4236" w:rsidRPr="006719D7" w:rsidRDefault="005C4236" w:rsidP="006719D7">
      <w:pPr>
        <w:pStyle w:val="BodyText"/>
        <w:spacing w:after="0" w:line="240" w:lineRule="auto"/>
        <w:rPr>
          <w:rFonts w:ascii="Cascadia Code" w:hAnsi="Cascadia Code" w:cs="Cascadia Code"/>
          <w:sz w:val="16"/>
          <w:szCs w:val="20"/>
        </w:rPr>
        <w:sectPr w:rsidR="005C4236" w:rsidRPr="006719D7" w:rsidSect="00C014FD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2240" w:h="15840"/>
          <w:pgMar w:top="1152" w:right="1440" w:bottom="1152" w:left="1440" w:header="576" w:footer="576" w:gutter="0"/>
          <w:cols w:space="720"/>
          <w:docGrid w:linePitch="360"/>
        </w:sectPr>
      </w:pPr>
    </w:p>
    <w:p w14:paraId="3A94A6E0" w14:textId="77777777" w:rsidR="00967E1D" w:rsidRPr="00967E1D" w:rsidRDefault="00967E1D" w:rsidP="00967E1D">
      <w:pPr>
        <w:spacing w:after="0" w:line="240" w:lineRule="auto"/>
        <w:rPr>
          <w:rFonts w:ascii="Cascadia Code" w:eastAsia="Times New Roman" w:hAnsi="Cascadia Code" w:cs="Cascadia Code"/>
          <w:szCs w:val="20"/>
          <w:lang w:val="es-ES"/>
        </w:rPr>
      </w:pPr>
      <w:r w:rsidRPr="00F637D3">
        <w:rPr>
          <w:rFonts w:ascii="Cascadia Code" w:eastAsia="Times New Roman" w:hAnsi="Cascadia Code" w:cs="Cascadia Code"/>
          <w:szCs w:val="20"/>
        </w:rPr>
        <w:lastRenderedPageBreak/>
        <w:t xml:space="preserve">ABALONE LABS INC.                               </w:t>
      </w:r>
      <w:r w:rsidRPr="00967E1D">
        <w:rPr>
          <w:rFonts w:ascii="Cascadia Code" w:eastAsia="Times New Roman" w:hAnsi="Cascadia Code" w:cs="Cascadia Code"/>
          <w:szCs w:val="20"/>
          <w:lang w:val="es-ES"/>
        </w:rPr>
        <w:t>CLIA NO.: 6661666</w:t>
      </w:r>
    </w:p>
    <w:p w14:paraId="73D2BD68" w14:textId="77777777" w:rsidR="00967E1D" w:rsidRPr="00967E1D" w:rsidRDefault="00967E1D" w:rsidP="00967E1D">
      <w:pPr>
        <w:spacing w:after="0" w:line="240" w:lineRule="auto"/>
        <w:rPr>
          <w:rFonts w:ascii="Cascadia Code" w:eastAsia="Times New Roman" w:hAnsi="Cascadia Code" w:cs="Cascadia Code"/>
          <w:szCs w:val="20"/>
          <w:lang w:val="es-ES"/>
        </w:rPr>
      </w:pPr>
      <w:r w:rsidRPr="00967E1D">
        <w:rPr>
          <w:rFonts w:ascii="Cascadia Code" w:eastAsia="Times New Roman" w:hAnsi="Cascadia Code" w:cs="Cascadia Code"/>
          <w:szCs w:val="20"/>
          <w:lang w:val="es-ES"/>
        </w:rPr>
        <w:t>67 PAWKA GREEN   LA JOLLA, CA   92037</w:t>
      </w:r>
    </w:p>
    <w:p w14:paraId="76B93D68" w14:textId="77777777" w:rsidR="00967E1D" w:rsidRPr="00967E1D" w:rsidRDefault="00967E1D" w:rsidP="00967E1D">
      <w:pPr>
        <w:spacing w:after="0" w:line="240" w:lineRule="auto"/>
        <w:rPr>
          <w:rFonts w:ascii="Cascadia Code" w:eastAsia="Times New Roman" w:hAnsi="Cascadia Code" w:cs="Cascadia Code"/>
          <w:szCs w:val="20"/>
        </w:rPr>
      </w:pPr>
      <w:r w:rsidRPr="00967E1D">
        <w:rPr>
          <w:rFonts w:ascii="Cascadia Code" w:eastAsia="Times New Roman" w:hAnsi="Cascadia Code" w:cs="Cascadia Code"/>
          <w:szCs w:val="20"/>
        </w:rPr>
        <w:t>LAB DIRECTOR: RICHARD WEISS, M.D.</w:t>
      </w:r>
    </w:p>
    <w:p w14:paraId="3B75BE16" w14:textId="77777777" w:rsidR="00967E1D" w:rsidRPr="00967E1D" w:rsidRDefault="00967E1D" w:rsidP="00967E1D">
      <w:pPr>
        <w:spacing w:after="0" w:line="240" w:lineRule="auto"/>
        <w:rPr>
          <w:rFonts w:ascii="Cascadia Code" w:eastAsia="Times New Roman" w:hAnsi="Cascadia Code" w:cs="Cascadia Code"/>
          <w:szCs w:val="20"/>
        </w:rPr>
      </w:pPr>
    </w:p>
    <w:p w14:paraId="2F0A1CD9" w14:textId="77777777" w:rsidR="00967E1D" w:rsidRPr="00967E1D" w:rsidRDefault="00967E1D" w:rsidP="00967E1D">
      <w:pPr>
        <w:spacing w:after="0" w:line="240" w:lineRule="auto"/>
        <w:rPr>
          <w:rFonts w:ascii="Cascadia Code" w:eastAsia="Times New Roman" w:hAnsi="Cascadia Code" w:cs="Cascadia Code"/>
          <w:szCs w:val="20"/>
        </w:rPr>
      </w:pPr>
      <w:r w:rsidRPr="00967E1D">
        <w:rPr>
          <w:rFonts w:ascii="Cascadia Code" w:eastAsia="Times New Roman" w:hAnsi="Cascadia Code" w:cs="Cascadia Code"/>
          <w:szCs w:val="20"/>
        </w:rPr>
        <w:t>NAME: Kasey D Fisher</w:t>
      </w:r>
    </w:p>
    <w:p w14:paraId="320175EB" w14:textId="77777777" w:rsidR="00967E1D" w:rsidRPr="00967E1D" w:rsidRDefault="00967E1D" w:rsidP="00967E1D">
      <w:pPr>
        <w:spacing w:after="0" w:line="240" w:lineRule="auto"/>
        <w:rPr>
          <w:rFonts w:ascii="Cascadia Code" w:eastAsia="Times New Roman" w:hAnsi="Cascadia Code" w:cs="Cascadia Code"/>
          <w:szCs w:val="20"/>
        </w:rPr>
      </w:pPr>
      <w:r w:rsidRPr="00967E1D">
        <w:rPr>
          <w:rFonts w:ascii="Cascadia Code" w:eastAsia="Times New Roman" w:hAnsi="Cascadia Code" w:cs="Cascadia Code"/>
          <w:szCs w:val="20"/>
        </w:rPr>
        <w:t>DOB/SEX: 10/26/1986  M                                 ZIP: 50265</w:t>
      </w:r>
    </w:p>
    <w:p w14:paraId="7D157DFA" w14:textId="77777777" w:rsidR="00967E1D" w:rsidRPr="00967E1D" w:rsidRDefault="00967E1D" w:rsidP="00967E1D">
      <w:pPr>
        <w:spacing w:after="0" w:line="240" w:lineRule="auto"/>
        <w:rPr>
          <w:rFonts w:ascii="Cascadia Code" w:eastAsia="Times New Roman" w:hAnsi="Cascadia Code" w:cs="Cascadia Code"/>
          <w:szCs w:val="20"/>
        </w:rPr>
      </w:pPr>
      <w:r w:rsidRPr="00967E1D">
        <w:rPr>
          <w:rFonts w:ascii="Cascadia Code" w:eastAsia="Times New Roman" w:hAnsi="Cascadia Code" w:cs="Cascadia Code"/>
          <w:szCs w:val="20"/>
        </w:rPr>
        <w:t>SOC SEC NO: 154861141                  DATE COLLECTED: 10/20/2023</w:t>
      </w:r>
    </w:p>
    <w:p w14:paraId="3C8ED635" w14:textId="77777777" w:rsidR="00967E1D" w:rsidRPr="00967E1D" w:rsidRDefault="00967E1D" w:rsidP="00967E1D">
      <w:pPr>
        <w:spacing w:after="0" w:line="240" w:lineRule="auto"/>
        <w:rPr>
          <w:rFonts w:ascii="Cascadia Code" w:eastAsia="Times New Roman" w:hAnsi="Cascadia Code" w:cs="Cascadia Code"/>
          <w:szCs w:val="20"/>
        </w:rPr>
      </w:pPr>
      <w:r w:rsidRPr="00967E1D">
        <w:rPr>
          <w:rFonts w:ascii="Cascadia Code" w:eastAsia="Times New Roman" w:hAnsi="Cascadia Code" w:cs="Cascadia Code"/>
          <w:szCs w:val="20"/>
        </w:rPr>
        <w:t>TICKET NUMBER: 0034370697              DATE PERFORMED: 10/26/2023</w:t>
      </w:r>
    </w:p>
    <w:p w14:paraId="4EBC88CB" w14:textId="77777777" w:rsidR="00967E1D" w:rsidRPr="00967E1D" w:rsidRDefault="00967E1D" w:rsidP="00967E1D">
      <w:pPr>
        <w:spacing w:after="0" w:line="240" w:lineRule="auto"/>
        <w:rPr>
          <w:rFonts w:ascii="Cascadia Code" w:eastAsia="Times New Roman" w:hAnsi="Cascadia Code" w:cs="Cascadia Code"/>
          <w:szCs w:val="20"/>
        </w:rPr>
      </w:pPr>
    </w:p>
    <w:p w14:paraId="31D8AFE9" w14:textId="77777777" w:rsidR="00967E1D" w:rsidRPr="00967E1D" w:rsidRDefault="00967E1D" w:rsidP="00967E1D">
      <w:pPr>
        <w:spacing w:after="0" w:line="240" w:lineRule="auto"/>
        <w:rPr>
          <w:rFonts w:ascii="Cascadia Code" w:eastAsia="Times New Roman" w:hAnsi="Cascadia Code" w:cs="Cascadia Code"/>
          <w:szCs w:val="20"/>
        </w:rPr>
      </w:pPr>
      <w:r w:rsidRPr="00967E1D">
        <w:rPr>
          <w:rFonts w:ascii="Cascadia Code" w:eastAsia="Times New Roman" w:hAnsi="Cascadia Code" w:cs="Cascadia Code"/>
          <w:szCs w:val="20"/>
        </w:rPr>
        <w:t>GOTTAGETTA LIFE INSURANCE CO.</w:t>
      </w:r>
    </w:p>
    <w:p w14:paraId="60E14127" w14:textId="77777777" w:rsidR="00967E1D" w:rsidRPr="00967E1D" w:rsidRDefault="00967E1D" w:rsidP="00967E1D">
      <w:pPr>
        <w:spacing w:after="0" w:line="240" w:lineRule="auto"/>
        <w:rPr>
          <w:rFonts w:ascii="Cascadia Code" w:eastAsia="Times New Roman" w:hAnsi="Cascadia Code" w:cs="Cascadia Code"/>
          <w:szCs w:val="20"/>
        </w:rPr>
      </w:pPr>
      <w:r w:rsidRPr="00967E1D">
        <w:rPr>
          <w:rFonts w:ascii="Cascadia Code" w:eastAsia="Times New Roman" w:hAnsi="Cascadia Code" w:cs="Cascadia Code"/>
          <w:szCs w:val="20"/>
        </w:rPr>
        <w:t>PO BOX 666</w:t>
      </w:r>
    </w:p>
    <w:p w14:paraId="3C8D6842" w14:textId="77777777" w:rsidR="00967E1D" w:rsidRPr="00967E1D" w:rsidRDefault="00967E1D" w:rsidP="00967E1D">
      <w:pPr>
        <w:spacing w:after="0" w:line="240" w:lineRule="auto"/>
        <w:rPr>
          <w:rFonts w:ascii="Cascadia Code" w:eastAsia="Times New Roman" w:hAnsi="Cascadia Code" w:cs="Cascadia Code"/>
          <w:szCs w:val="20"/>
        </w:rPr>
      </w:pPr>
      <w:r w:rsidRPr="00967E1D">
        <w:rPr>
          <w:rFonts w:ascii="Cascadia Code" w:eastAsia="Times New Roman" w:hAnsi="Cascadia Code" w:cs="Cascadia Code"/>
          <w:szCs w:val="20"/>
        </w:rPr>
        <w:t>HAZELTON, IA  50641</w:t>
      </w:r>
    </w:p>
    <w:p w14:paraId="17E585D1" w14:textId="77777777" w:rsidR="00967E1D" w:rsidRPr="00967E1D" w:rsidRDefault="00967E1D" w:rsidP="00967E1D">
      <w:pPr>
        <w:spacing w:after="0" w:line="240" w:lineRule="auto"/>
        <w:rPr>
          <w:rFonts w:ascii="Cascadia Code" w:eastAsia="Times New Roman" w:hAnsi="Cascadia Code" w:cs="Cascadia Code"/>
          <w:szCs w:val="20"/>
        </w:rPr>
      </w:pPr>
      <w:r w:rsidRPr="00967E1D">
        <w:rPr>
          <w:rFonts w:ascii="Cascadia Code" w:eastAsia="Times New Roman" w:hAnsi="Cascadia Code" w:cs="Cascadia Code"/>
          <w:szCs w:val="20"/>
        </w:rPr>
        <w:t>ATTN: STEPHANIE CARPENTER, M.D., MEDICAL DIRECTOR</w:t>
      </w:r>
    </w:p>
    <w:p w14:paraId="5B4B7499" w14:textId="77777777" w:rsidR="00967E1D" w:rsidRPr="00967E1D" w:rsidRDefault="00967E1D" w:rsidP="00967E1D">
      <w:pPr>
        <w:spacing w:after="0" w:line="240" w:lineRule="auto"/>
        <w:rPr>
          <w:rFonts w:ascii="Cascadia Code" w:eastAsia="Times New Roman" w:hAnsi="Cascadia Code" w:cs="Cascadia Code"/>
          <w:szCs w:val="20"/>
        </w:rPr>
      </w:pPr>
      <w:r w:rsidRPr="00967E1D">
        <w:rPr>
          <w:rFonts w:ascii="Cascadia Code" w:eastAsia="Times New Roman" w:hAnsi="Cascadia Code" w:cs="Cascadia Code"/>
          <w:szCs w:val="20"/>
        </w:rPr>
        <w:t xml:space="preserve">TYPE/AMT: IND LIFE / $1,000,000 </w:t>
      </w:r>
    </w:p>
    <w:p w14:paraId="78C4EAF8" w14:textId="77777777" w:rsidR="00967E1D" w:rsidRPr="00967E1D" w:rsidRDefault="00967E1D" w:rsidP="00967E1D">
      <w:pPr>
        <w:spacing w:after="0" w:line="240" w:lineRule="auto"/>
        <w:rPr>
          <w:rFonts w:ascii="Cascadia Code" w:eastAsia="Times New Roman" w:hAnsi="Cascadia Code" w:cs="Cascadia Code"/>
          <w:szCs w:val="20"/>
        </w:rPr>
      </w:pPr>
    </w:p>
    <w:p w14:paraId="357720AF" w14:textId="77777777" w:rsidR="00967E1D" w:rsidRPr="00967E1D" w:rsidRDefault="00967E1D" w:rsidP="00967E1D">
      <w:pPr>
        <w:spacing w:after="0" w:line="240" w:lineRule="auto"/>
        <w:rPr>
          <w:rFonts w:ascii="Cascadia Code" w:eastAsia="Times New Roman" w:hAnsi="Cascadia Code" w:cs="Cascadia Code"/>
          <w:szCs w:val="20"/>
        </w:rPr>
      </w:pPr>
      <w:r w:rsidRPr="00967E1D">
        <w:rPr>
          <w:rFonts w:ascii="Cascadia Code" w:eastAsia="Times New Roman" w:hAnsi="Cascadia Code" w:cs="Cascadia Code"/>
          <w:szCs w:val="20"/>
        </w:rPr>
        <w:t>BLOOD CHEMISTRY                - RESULTS -          - REF RANGE -</w:t>
      </w:r>
    </w:p>
    <w:p w14:paraId="362DA554" w14:textId="77777777" w:rsidR="00967E1D" w:rsidRPr="00967E1D" w:rsidRDefault="00967E1D" w:rsidP="00967E1D">
      <w:pPr>
        <w:spacing w:after="0" w:line="240" w:lineRule="auto"/>
        <w:rPr>
          <w:rFonts w:ascii="Cascadia Code" w:eastAsia="Times New Roman" w:hAnsi="Cascadia Code" w:cs="Cascadia Code"/>
          <w:szCs w:val="20"/>
          <w:lang w:val="es-ES"/>
        </w:rPr>
      </w:pPr>
      <w:r w:rsidRPr="00967E1D">
        <w:rPr>
          <w:rFonts w:ascii="Cascadia Code" w:eastAsia="Times New Roman" w:hAnsi="Cascadia Code" w:cs="Cascadia Code"/>
          <w:szCs w:val="20"/>
          <w:lang w:val="es-ES"/>
        </w:rPr>
        <w:t>GLUCOSE (MG/DL)                     87                 60 - 109</w:t>
      </w:r>
    </w:p>
    <w:p w14:paraId="102C537F" w14:textId="77777777" w:rsidR="00967E1D" w:rsidRPr="00967E1D" w:rsidRDefault="00967E1D" w:rsidP="00967E1D">
      <w:pPr>
        <w:spacing w:after="0" w:line="240" w:lineRule="auto"/>
        <w:rPr>
          <w:rFonts w:ascii="Cascadia Code" w:eastAsia="Times New Roman" w:hAnsi="Cascadia Code" w:cs="Cascadia Code"/>
          <w:szCs w:val="20"/>
          <w:lang w:val="es-ES"/>
        </w:rPr>
      </w:pPr>
      <w:r w:rsidRPr="00967E1D">
        <w:rPr>
          <w:rFonts w:ascii="Cascadia Code" w:eastAsia="Times New Roman" w:hAnsi="Cascadia Code" w:cs="Cascadia Code"/>
          <w:szCs w:val="20"/>
          <w:lang w:val="es-ES"/>
        </w:rPr>
        <w:t>FRUCTOSAMINE (MMOL/L)              1.5                1.2 - 2.0</w:t>
      </w:r>
    </w:p>
    <w:p w14:paraId="0F8BE9A9" w14:textId="77777777" w:rsidR="00967E1D" w:rsidRPr="00967E1D" w:rsidRDefault="00967E1D" w:rsidP="00967E1D">
      <w:pPr>
        <w:spacing w:after="0" w:line="240" w:lineRule="auto"/>
        <w:rPr>
          <w:rFonts w:ascii="Cascadia Code" w:eastAsia="Times New Roman" w:hAnsi="Cascadia Code" w:cs="Cascadia Code"/>
          <w:szCs w:val="20"/>
        </w:rPr>
      </w:pPr>
      <w:r w:rsidRPr="00967E1D">
        <w:rPr>
          <w:rFonts w:ascii="Cascadia Code" w:eastAsia="Times New Roman" w:hAnsi="Cascadia Code" w:cs="Cascadia Code"/>
          <w:szCs w:val="20"/>
        </w:rPr>
        <w:t>HB A1C (%)                                            3.0 - 6.0</w:t>
      </w:r>
    </w:p>
    <w:p w14:paraId="058FA68E" w14:textId="77777777" w:rsidR="00967E1D" w:rsidRPr="00967E1D" w:rsidRDefault="00967E1D" w:rsidP="00967E1D">
      <w:pPr>
        <w:spacing w:after="0" w:line="240" w:lineRule="auto"/>
        <w:rPr>
          <w:rFonts w:ascii="Cascadia Code" w:eastAsia="Times New Roman" w:hAnsi="Cascadia Code" w:cs="Cascadia Code"/>
          <w:szCs w:val="20"/>
        </w:rPr>
      </w:pPr>
      <w:r w:rsidRPr="00967E1D">
        <w:rPr>
          <w:rFonts w:ascii="Cascadia Code" w:eastAsia="Times New Roman" w:hAnsi="Cascadia Code" w:cs="Cascadia Code"/>
          <w:szCs w:val="20"/>
        </w:rPr>
        <w:t xml:space="preserve">BUN (MG/DL)                         11                  9 - 26 </w:t>
      </w:r>
    </w:p>
    <w:p w14:paraId="72F544DD" w14:textId="77777777" w:rsidR="00967E1D" w:rsidRPr="00967E1D" w:rsidRDefault="00967E1D" w:rsidP="00967E1D">
      <w:pPr>
        <w:spacing w:after="0" w:line="240" w:lineRule="auto"/>
        <w:rPr>
          <w:rFonts w:ascii="Cascadia Code" w:eastAsia="Times New Roman" w:hAnsi="Cascadia Code" w:cs="Cascadia Code"/>
          <w:szCs w:val="20"/>
        </w:rPr>
      </w:pPr>
      <w:r w:rsidRPr="00967E1D">
        <w:rPr>
          <w:rFonts w:ascii="Cascadia Code" w:eastAsia="Times New Roman" w:hAnsi="Cascadia Code" w:cs="Cascadia Code"/>
          <w:szCs w:val="20"/>
        </w:rPr>
        <w:t>CREATININE (MG/DL)                 0.8                0.6 - 1.3</w:t>
      </w:r>
    </w:p>
    <w:p w14:paraId="465FC3BA" w14:textId="77777777" w:rsidR="00967E1D" w:rsidRPr="00967E1D" w:rsidRDefault="00967E1D" w:rsidP="00967E1D">
      <w:pPr>
        <w:spacing w:after="0" w:line="240" w:lineRule="auto"/>
        <w:rPr>
          <w:rFonts w:ascii="Cascadia Code" w:eastAsia="Times New Roman" w:hAnsi="Cascadia Code" w:cs="Cascadia Code"/>
          <w:szCs w:val="20"/>
          <w:lang w:val="es-ES"/>
        </w:rPr>
      </w:pPr>
      <w:r w:rsidRPr="00967E1D">
        <w:rPr>
          <w:rFonts w:ascii="Cascadia Code" w:eastAsia="Times New Roman" w:hAnsi="Cascadia Code" w:cs="Cascadia Code"/>
          <w:szCs w:val="20"/>
          <w:lang w:val="es-ES"/>
        </w:rPr>
        <w:t>ALK. PHOS. (U/L)                    47                 30 - 125</w:t>
      </w:r>
    </w:p>
    <w:p w14:paraId="62E490B5" w14:textId="77777777" w:rsidR="00967E1D" w:rsidRPr="00967E1D" w:rsidRDefault="00967E1D" w:rsidP="00967E1D">
      <w:pPr>
        <w:spacing w:after="0" w:line="240" w:lineRule="auto"/>
        <w:rPr>
          <w:rFonts w:ascii="Cascadia Code" w:eastAsia="Times New Roman" w:hAnsi="Cascadia Code" w:cs="Cascadia Code"/>
          <w:szCs w:val="20"/>
          <w:lang w:val="es-ES"/>
        </w:rPr>
      </w:pPr>
      <w:r w:rsidRPr="00967E1D">
        <w:rPr>
          <w:rFonts w:ascii="Cascadia Code" w:eastAsia="Times New Roman" w:hAnsi="Cascadia Code" w:cs="Cascadia Code"/>
          <w:szCs w:val="20"/>
          <w:lang w:val="es-ES"/>
        </w:rPr>
        <w:t>BILI. TOT. (MG/DL)                 0.9                0.2 - 1.2</w:t>
      </w:r>
    </w:p>
    <w:p w14:paraId="75905D4C" w14:textId="77777777" w:rsidR="00967E1D" w:rsidRPr="00967E1D" w:rsidRDefault="00967E1D" w:rsidP="00967E1D">
      <w:pPr>
        <w:spacing w:after="0" w:line="240" w:lineRule="auto"/>
        <w:rPr>
          <w:rFonts w:ascii="Cascadia Code" w:eastAsia="Times New Roman" w:hAnsi="Cascadia Code" w:cs="Cascadia Code"/>
          <w:szCs w:val="20"/>
          <w:lang w:val="es-ES"/>
        </w:rPr>
      </w:pPr>
      <w:r w:rsidRPr="00967E1D">
        <w:rPr>
          <w:rFonts w:ascii="Cascadia Code" w:eastAsia="Times New Roman" w:hAnsi="Cascadia Code" w:cs="Cascadia Code"/>
          <w:szCs w:val="20"/>
          <w:lang w:val="es-ES"/>
        </w:rPr>
        <w:t xml:space="preserve">AST(SGOT) (U/L)                     17                  0 - 41 </w:t>
      </w:r>
    </w:p>
    <w:p w14:paraId="3E581BE1" w14:textId="77777777" w:rsidR="00967E1D" w:rsidRPr="00967E1D" w:rsidRDefault="00967E1D" w:rsidP="00967E1D">
      <w:pPr>
        <w:spacing w:after="0" w:line="240" w:lineRule="auto"/>
        <w:rPr>
          <w:rFonts w:ascii="Cascadia Code" w:eastAsia="Times New Roman" w:hAnsi="Cascadia Code" w:cs="Cascadia Code"/>
          <w:szCs w:val="20"/>
          <w:lang w:val="es-ES"/>
        </w:rPr>
      </w:pPr>
      <w:r w:rsidRPr="00967E1D">
        <w:rPr>
          <w:rFonts w:ascii="Cascadia Code" w:eastAsia="Times New Roman" w:hAnsi="Cascadia Code" w:cs="Cascadia Code"/>
          <w:szCs w:val="20"/>
          <w:lang w:val="es-ES"/>
        </w:rPr>
        <w:t xml:space="preserve">ALT(SGPT) (U/L)                     15                  0 - 45 </w:t>
      </w:r>
    </w:p>
    <w:p w14:paraId="55325689" w14:textId="77777777" w:rsidR="00967E1D" w:rsidRPr="00967E1D" w:rsidRDefault="00967E1D" w:rsidP="00967E1D">
      <w:pPr>
        <w:spacing w:after="0" w:line="240" w:lineRule="auto"/>
        <w:rPr>
          <w:rFonts w:ascii="Cascadia Code" w:eastAsia="Times New Roman" w:hAnsi="Cascadia Code" w:cs="Cascadia Code"/>
          <w:szCs w:val="20"/>
        </w:rPr>
      </w:pPr>
      <w:r w:rsidRPr="00967E1D">
        <w:rPr>
          <w:rFonts w:ascii="Cascadia Code" w:eastAsia="Times New Roman" w:hAnsi="Cascadia Code" w:cs="Cascadia Code"/>
          <w:szCs w:val="20"/>
        </w:rPr>
        <w:t xml:space="preserve">GGT(GGTP) (U/L)                     20                  0 - 45 </w:t>
      </w:r>
    </w:p>
    <w:p w14:paraId="072EB0C5" w14:textId="77777777" w:rsidR="00967E1D" w:rsidRPr="00967E1D" w:rsidRDefault="00967E1D" w:rsidP="00967E1D">
      <w:pPr>
        <w:spacing w:after="0" w:line="240" w:lineRule="auto"/>
        <w:rPr>
          <w:rFonts w:ascii="Cascadia Code" w:eastAsia="Times New Roman" w:hAnsi="Cascadia Code" w:cs="Cascadia Code"/>
          <w:szCs w:val="20"/>
        </w:rPr>
      </w:pPr>
      <w:r w:rsidRPr="00967E1D">
        <w:rPr>
          <w:rFonts w:ascii="Cascadia Code" w:eastAsia="Times New Roman" w:hAnsi="Cascadia Code" w:cs="Cascadia Code"/>
          <w:szCs w:val="20"/>
        </w:rPr>
        <w:t>TOT. PROTEIN (G/DL)                6.9                6.1 - 7.9</w:t>
      </w:r>
    </w:p>
    <w:p w14:paraId="254037BB" w14:textId="77777777" w:rsidR="00967E1D" w:rsidRPr="00967E1D" w:rsidRDefault="00967E1D" w:rsidP="00967E1D">
      <w:pPr>
        <w:spacing w:after="0" w:line="240" w:lineRule="auto"/>
        <w:rPr>
          <w:rFonts w:ascii="Cascadia Code" w:eastAsia="Times New Roman" w:hAnsi="Cascadia Code" w:cs="Cascadia Code"/>
          <w:szCs w:val="20"/>
        </w:rPr>
      </w:pPr>
      <w:r w:rsidRPr="00967E1D">
        <w:rPr>
          <w:rFonts w:ascii="Cascadia Code" w:eastAsia="Times New Roman" w:hAnsi="Cascadia Code" w:cs="Cascadia Code"/>
          <w:szCs w:val="20"/>
        </w:rPr>
        <w:t>ALBUMIN (G/DL)                     4.8                3.6 - 4.9</w:t>
      </w:r>
    </w:p>
    <w:p w14:paraId="2BA6C352" w14:textId="77777777" w:rsidR="00967E1D" w:rsidRPr="00967E1D" w:rsidRDefault="00967E1D" w:rsidP="00967E1D">
      <w:pPr>
        <w:spacing w:after="0" w:line="240" w:lineRule="auto"/>
        <w:rPr>
          <w:rFonts w:ascii="Cascadia Code" w:eastAsia="Times New Roman" w:hAnsi="Cascadia Code" w:cs="Cascadia Code"/>
          <w:szCs w:val="20"/>
        </w:rPr>
      </w:pPr>
      <w:r w:rsidRPr="00967E1D">
        <w:rPr>
          <w:rFonts w:ascii="Cascadia Code" w:eastAsia="Times New Roman" w:hAnsi="Cascadia Code" w:cs="Cascadia Code"/>
          <w:szCs w:val="20"/>
        </w:rPr>
        <w:t>GLOBULIN (G/DL)                    2.1                2.1 - 3.6</w:t>
      </w:r>
    </w:p>
    <w:p w14:paraId="379FF815" w14:textId="77777777" w:rsidR="00967E1D" w:rsidRPr="00967E1D" w:rsidRDefault="00967E1D" w:rsidP="00967E1D">
      <w:pPr>
        <w:spacing w:after="0" w:line="240" w:lineRule="auto"/>
        <w:rPr>
          <w:rFonts w:ascii="Cascadia Code" w:eastAsia="Times New Roman" w:hAnsi="Cascadia Code" w:cs="Cascadia Code"/>
          <w:szCs w:val="20"/>
        </w:rPr>
      </w:pPr>
      <w:r w:rsidRPr="00967E1D">
        <w:rPr>
          <w:rFonts w:ascii="Cascadia Code" w:eastAsia="Times New Roman" w:hAnsi="Cascadia Code" w:cs="Cascadia Code"/>
          <w:szCs w:val="20"/>
        </w:rPr>
        <w:t>CHOLESTEROL (MG/DL)                189                140 - 250</w:t>
      </w:r>
    </w:p>
    <w:p w14:paraId="0EFD088F" w14:textId="77777777" w:rsidR="00967E1D" w:rsidRPr="00967E1D" w:rsidRDefault="00967E1D" w:rsidP="00967E1D">
      <w:pPr>
        <w:spacing w:after="0" w:line="240" w:lineRule="auto"/>
        <w:rPr>
          <w:rFonts w:ascii="Cascadia Code" w:eastAsia="Times New Roman" w:hAnsi="Cascadia Code" w:cs="Cascadia Code"/>
          <w:szCs w:val="20"/>
        </w:rPr>
      </w:pPr>
      <w:r w:rsidRPr="00967E1D">
        <w:rPr>
          <w:rFonts w:ascii="Cascadia Code" w:eastAsia="Times New Roman" w:hAnsi="Cascadia Code" w:cs="Cascadia Code"/>
          <w:szCs w:val="20"/>
        </w:rPr>
        <w:t>HDL CHOLESTEROL (MG/DL)             52                 35 - 100</w:t>
      </w:r>
    </w:p>
    <w:p w14:paraId="1C3E2201" w14:textId="77777777" w:rsidR="00967E1D" w:rsidRPr="00967E1D" w:rsidRDefault="00967E1D" w:rsidP="00967E1D">
      <w:pPr>
        <w:spacing w:after="0" w:line="240" w:lineRule="auto"/>
        <w:rPr>
          <w:rFonts w:ascii="Cascadia Code" w:eastAsia="Times New Roman" w:hAnsi="Cascadia Code" w:cs="Cascadia Code"/>
          <w:szCs w:val="20"/>
        </w:rPr>
      </w:pPr>
      <w:r w:rsidRPr="00967E1D">
        <w:rPr>
          <w:rFonts w:ascii="Cascadia Code" w:eastAsia="Times New Roman" w:hAnsi="Cascadia Code" w:cs="Cascadia Code"/>
          <w:szCs w:val="20"/>
        </w:rPr>
        <w:t>CHOL/HDL CHOL RATIO                3.6                  0 - 5.5</w:t>
      </w:r>
    </w:p>
    <w:p w14:paraId="16AB41DA" w14:textId="77777777" w:rsidR="00967E1D" w:rsidRPr="00967E1D" w:rsidRDefault="00967E1D" w:rsidP="00967E1D">
      <w:pPr>
        <w:spacing w:after="0" w:line="240" w:lineRule="auto"/>
        <w:rPr>
          <w:rFonts w:ascii="Cascadia Code" w:eastAsia="Times New Roman" w:hAnsi="Cascadia Code" w:cs="Cascadia Code"/>
          <w:szCs w:val="20"/>
        </w:rPr>
      </w:pPr>
      <w:r w:rsidRPr="00967E1D">
        <w:rPr>
          <w:rFonts w:ascii="Cascadia Code" w:eastAsia="Times New Roman" w:hAnsi="Cascadia Code" w:cs="Cascadia Code"/>
          <w:szCs w:val="20"/>
        </w:rPr>
        <w:t>TRIGLYCERIDES (MG/DL)               69                  0 - 150</w:t>
      </w:r>
    </w:p>
    <w:p w14:paraId="430A1898" w14:textId="77777777" w:rsidR="00967E1D" w:rsidRPr="00967E1D" w:rsidRDefault="00967E1D" w:rsidP="00967E1D">
      <w:pPr>
        <w:spacing w:after="0" w:line="240" w:lineRule="auto"/>
        <w:rPr>
          <w:rFonts w:ascii="Cascadia Code" w:eastAsia="Times New Roman" w:hAnsi="Cascadia Code" w:cs="Cascadia Code"/>
          <w:szCs w:val="20"/>
        </w:rPr>
      </w:pPr>
    </w:p>
    <w:p w14:paraId="755E553C" w14:textId="77777777" w:rsidR="00967E1D" w:rsidRPr="00967E1D" w:rsidRDefault="00967E1D" w:rsidP="00967E1D">
      <w:pPr>
        <w:spacing w:after="0" w:line="240" w:lineRule="auto"/>
        <w:rPr>
          <w:rFonts w:ascii="Cascadia Code" w:eastAsia="Times New Roman" w:hAnsi="Cascadia Code" w:cs="Cascadia Code"/>
          <w:szCs w:val="20"/>
        </w:rPr>
      </w:pPr>
      <w:r w:rsidRPr="00967E1D">
        <w:rPr>
          <w:rFonts w:ascii="Cascadia Code" w:eastAsia="Times New Roman" w:hAnsi="Cascadia Code" w:cs="Cascadia Code"/>
          <w:szCs w:val="20"/>
        </w:rPr>
        <w:t>URINE CHEMISTRY                - RESULTS -          - REF RANGE -</w:t>
      </w:r>
    </w:p>
    <w:p w14:paraId="3EF8CCB8" w14:textId="77777777" w:rsidR="00967E1D" w:rsidRPr="00967E1D" w:rsidRDefault="00967E1D" w:rsidP="00967E1D">
      <w:pPr>
        <w:spacing w:after="0" w:line="240" w:lineRule="auto"/>
        <w:rPr>
          <w:rFonts w:ascii="Cascadia Code" w:eastAsia="Times New Roman" w:hAnsi="Cascadia Code" w:cs="Cascadia Code"/>
          <w:szCs w:val="20"/>
        </w:rPr>
      </w:pPr>
      <w:r w:rsidRPr="00967E1D">
        <w:rPr>
          <w:rFonts w:ascii="Cascadia Code" w:eastAsia="Times New Roman" w:hAnsi="Cascadia Code" w:cs="Cascadia Code"/>
          <w:szCs w:val="20"/>
        </w:rPr>
        <w:t xml:space="preserve">URINE PROTEIN (MG%)                 19                  0 - 30   </w:t>
      </w:r>
    </w:p>
    <w:p w14:paraId="69D2744D" w14:textId="77777777" w:rsidR="00967E1D" w:rsidRPr="00967E1D" w:rsidRDefault="00967E1D" w:rsidP="00967E1D">
      <w:pPr>
        <w:spacing w:after="0" w:line="240" w:lineRule="auto"/>
        <w:rPr>
          <w:rFonts w:ascii="Cascadia Code" w:eastAsia="Times New Roman" w:hAnsi="Cascadia Code" w:cs="Cascadia Code"/>
          <w:szCs w:val="20"/>
        </w:rPr>
      </w:pPr>
      <w:r w:rsidRPr="00967E1D">
        <w:rPr>
          <w:rFonts w:ascii="Cascadia Code" w:eastAsia="Times New Roman" w:hAnsi="Cascadia Code" w:cs="Cascadia Code"/>
          <w:szCs w:val="20"/>
        </w:rPr>
        <w:t>URINE CREATININE (MG/DL)         159.0               27.0 - 260.0</w:t>
      </w:r>
    </w:p>
    <w:p w14:paraId="49C4966C" w14:textId="77777777" w:rsidR="00967E1D" w:rsidRPr="00967E1D" w:rsidRDefault="00967E1D" w:rsidP="00967E1D">
      <w:pPr>
        <w:spacing w:after="0" w:line="240" w:lineRule="auto"/>
        <w:rPr>
          <w:rFonts w:ascii="Cascadia Code" w:eastAsia="Times New Roman" w:hAnsi="Cascadia Code" w:cs="Cascadia Code"/>
          <w:szCs w:val="20"/>
        </w:rPr>
      </w:pPr>
      <w:r w:rsidRPr="00967E1D">
        <w:rPr>
          <w:rFonts w:ascii="Cascadia Code" w:eastAsia="Times New Roman" w:hAnsi="Cascadia Code" w:cs="Cascadia Code"/>
          <w:szCs w:val="20"/>
        </w:rPr>
        <w:t xml:space="preserve">PROT/CREAT RATIO (MG/MG)          0.12               0.00 - 0.20 </w:t>
      </w:r>
    </w:p>
    <w:p w14:paraId="0A903B0D" w14:textId="77777777" w:rsidR="00AA7187" w:rsidRPr="000E704C" w:rsidRDefault="00AA7187" w:rsidP="00AA7187">
      <w:pPr>
        <w:spacing w:after="0" w:line="240" w:lineRule="auto"/>
        <w:rPr>
          <w:rFonts w:ascii="Cascadia Code" w:eastAsia="Times New Roman" w:hAnsi="Cascadia Code" w:cs="Cascadia Code"/>
          <w:szCs w:val="20"/>
          <w:highlight w:val="lightGray"/>
        </w:rPr>
      </w:pPr>
      <w:r w:rsidRPr="000E704C">
        <w:rPr>
          <w:rFonts w:ascii="Cascadia Code" w:eastAsia="Times New Roman" w:hAnsi="Cascadia Code" w:cs="Cascadia Code"/>
          <w:szCs w:val="20"/>
          <w:highlight w:val="lightGray"/>
        </w:rPr>
        <w:t>CRLF</w:t>
      </w:r>
    </w:p>
    <w:p w14:paraId="62BB470F" w14:textId="5EEDF287" w:rsidR="001325BE" w:rsidRPr="000E704C" w:rsidRDefault="001325BE" w:rsidP="001325BE">
      <w:pPr>
        <w:spacing w:after="0" w:line="240" w:lineRule="auto"/>
        <w:rPr>
          <w:rFonts w:ascii="Cascadia Code" w:eastAsia="Times New Roman" w:hAnsi="Cascadia Code" w:cs="Cascadia Code"/>
          <w:szCs w:val="20"/>
          <w:highlight w:val="lightGray"/>
        </w:rPr>
      </w:pPr>
      <w:r w:rsidRPr="001E6AC9">
        <w:rPr>
          <w:rFonts w:ascii="Cascadia Code" w:eastAsia="Times New Roman" w:hAnsi="Cascadia Code" w:cs="Cascadia Code"/>
          <w:szCs w:val="20"/>
        </w:rPr>
        <w:t>PHYSICAL</w:t>
      </w:r>
      <w:r w:rsidR="00153DA8" w:rsidRPr="00BF4A52">
        <w:rPr>
          <w:rFonts w:ascii="Cascadia Code" w:eastAsia="Times New Roman" w:hAnsi="Cascadia Code" w:cs="Cascadia Code"/>
          <w:szCs w:val="20"/>
        </w:rPr>
        <w:t>·</w:t>
      </w:r>
      <w:r w:rsidRPr="001E6AC9">
        <w:rPr>
          <w:rFonts w:ascii="Cascadia Code" w:eastAsia="Times New Roman" w:hAnsi="Cascadia Code" w:cs="Cascadia Code"/>
          <w:szCs w:val="20"/>
        </w:rPr>
        <w:t>EXAMINATION</w:t>
      </w:r>
      <w:r w:rsidR="00153DA8" w:rsidRPr="00BF4A52">
        <w:rPr>
          <w:rFonts w:ascii="Cascadia Code" w:eastAsia="Times New Roman" w:hAnsi="Cascadia Code" w:cs="Cascadia Code"/>
          <w:szCs w:val="20"/>
        </w:rPr>
        <w:t>···········</w:t>
      </w:r>
      <w:r w:rsidRPr="001E6AC9">
        <w:rPr>
          <w:rFonts w:ascii="Cascadia Code" w:eastAsia="Times New Roman" w:hAnsi="Cascadia Code" w:cs="Cascadia Code"/>
          <w:szCs w:val="20"/>
        </w:rPr>
        <w:t>- RESULTS</w:t>
      </w:r>
      <w:r w:rsidR="003B40EE" w:rsidRPr="00BF4A52">
        <w:rPr>
          <w:rFonts w:ascii="Cascadia Code" w:eastAsia="Times New Roman" w:hAnsi="Cascadia Code" w:cs="Cascadia Code"/>
          <w:szCs w:val="20"/>
        </w:rPr>
        <w:t>·</w:t>
      </w:r>
      <w:r w:rsidRPr="001E6AC9">
        <w:rPr>
          <w:rFonts w:ascii="Cascadia Code" w:eastAsia="Times New Roman" w:hAnsi="Cascadia Code" w:cs="Cascadia Code"/>
          <w:szCs w:val="20"/>
        </w:rPr>
        <w:t>-</w:t>
      </w:r>
      <w:r w:rsidRPr="000E704C">
        <w:rPr>
          <w:rFonts w:ascii="Cascadia Code" w:eastAsia="Times New Roman" w:hAnsi="Cascadia Code" w:cs="Cascadia Code"/>
          <w:szCs w:val="20"/>
          <w:highlight w:val="lightGray"/>
        </w:rPr>
        <w:t>CRLF</w:t>
      </w:r>
    </w:p>
    <w:p w14:paraId="45A201F6" w14:textId="2743C4D9" w:rsidR="001325BE" w:rsidRPr="000E704C" w:rsidRDefault="001325BE" w:rsidP="001325BE">
      <w:pPr>
        <w:spacing w:after="0" w:line="240" w:lineRule="auto"/>
        <w:rPr>
          <w:rFonts w:ascii="Cascadia Code" w:eastAsia="Times New Roman" w:hAnsi="Cascadia Code" w:cs="Cascadia Code"/>
          <w:szCs w:val="20"/>
          <w:highlight w:val="lightGray"/>
        </w:rPr>
      </w:pPr>
      <w:r w:rsidRPr="001E6AC9">
        <w:rPr>
          <w:rFonts w:ascii="Cascadia Code" w:eastAsia="Times New Roman" w:hAnsi="Cascadia Code" w:cs="Cascadia Code"/>
          <w:szCs w:val="20"/>
        </w:rPr>
        <w:t>BMI</w:t>
      </w:r>
      <w:r w:rsidR="00BF4A52" w:rsidRPr="00AA77E1">
        <w:rPr>
          <w:rFonts w:ascii="Cascadia Code" w:eastAsia="Times New Roman" w:hAnsi="Cascadia Code" w:cs="Cascadia Code"/>
          <w:szCs w:val="20"/>
        </w:rPr>
        <w:t>·······························</w:t>
      </w:r>
      <w:r w:rsidRPr="001E6AC9">
        <w:rPr>
          <w:rFonts w:ascii="Cascadia Code" w:eastAsia="Times New Roman" w:hAnsi="Cascadia Code" w:cs="Cascadia Code"/>
          <w:szCs w:val="20"/>
        </w:rPr>
        <w:t>26.0</w:t>
      </w:r>
      <w:r w:rsidRPr="000E704C">
        <w:rPr>
          <w:rFonts w:ascii="Cascadia Code" w:eastAsia="Times New Roman" w:hAnsi="Cascadia Code" w:cs="Cascadia Code"/>
          <w:szCs w:val="20"/>
          <w:highlight w:val="lightGray"/>
        </w:rPr>
        <w:t>CRLF</w:t>
      </w:r>
    </w:p>
    <w:p w14:paraId="73320957" w14:textId="33EE07C8" w:rsidR="001325BE" w:rsidRPr="000E704C" w:rsidRDefault="001325BE" w:rsidP="001325BE">
      <w:pPr>
        <w:spacing w:after="0" w:line="240" w:lineRule="auto"/>
        <w:rPr>
          <w:rFonts w:ascii="Cascadia Code" w:eastAsia="Times New Roman" w:hAnsi="Cascadia Code" w:cs="Cascadia Code"/>
          <w:szCs w:val="20"/>
          <w:highlight w:val="lightGray"/>
        </w:rPr>
      </w:pPr>
      <w:r w:rsidRPr="001E6AC9">
        <w:rPr>
          <w:rFonts w:ascii="Cascadia Code" w:eastAsia="Times New Roman" w:hAnsi="Cascadia Code" w:cs="Cascadia Code"/>
          <w:szCs w:val="20"/>
        </w:rPr>
        <w:t>PULSE</w:t>
      </w:r>
      <w:r w:rsidR="00F60CE1" w:rsidRPr="00AA77E1">
        <w:rPr>
          <w:rFonts w:ascii="Cascadia Code" w:eastAsia="Times New Roman" w:hAnsi="Cascadia Code" w:cs="Cascadia Code"/>
          <w:szCs w:val="20"/>
        </w:rPr>
        <w:t>·······························</w:t>
      </w:r>
      <w:r w:rsidRPr="001E6AC9">
        <w:rPr>
          <w:rFonts w:ascii="Cascadia Code" w:eastAsia="Times New Roman" w:hAnsi="Cascadia Code" w:cs="Cascadia Code"/>
          <w:szCs w:val="20"/>
        </w:rPr>
        <w:t>59</w:t>
      </w:r>
      <w:r w:rsidRPr="000E704C">
        <w:rPr>
          <w:rFonts w:ascii="Cascadia Code" w:eastAsia="Times New Roman" w:hAnsi="Cascadia Code" w:cs="Cascadia Code"/>
          <w:szCs w:val="20"/>
          <w:highlight w:val="lightGray"/>
        </w:rPr>
        <w:t>CRLF</w:t>
      </w:r>
    </w:p>
    <w:p w14:paraId="619D39AD" w14:textId="712CDA50" w:rsidR="001325BE" w:rsidRPr="000E704C" w:rsidRDefault="001325BE" w:rsidP="001325BE">
      <w:pPr>
        <w:spacing w:after="0" w:line="240" w:lineRule="auto"/>
        <w:rPr>
          <w:rFonts w:ascii="Cascadia Code" w:eastAsia="Times New Roman" w:hAnsi="Cascadia Code" w:cs="Cascadia Code"/>
          <w:szCs w:val="20"/>
          <w:highlight w:val="lightGray"/>
        </w:rPr>
      </w:pPr>
      <w:r w:rsidRPr="001E6AC9">
        <w:rPr>
          <w:rFonts w:ascii="Cascadia Code" w:eastAsia="Times New Roman" w:hAnsi="Cascadia Code" w:cs="Cascadia Code"/>
          <w:szCs w:val="20"/>
        </w:rPr>
        <w:t>BLOOD</w:t>
      </w:r>
      <w:r w:rsidR="008A6E24" w:rsidRPr="00AA77E1">
        <w:rPr>
          <w:rFonts w:ascii="Cascadia Code" w:eastAsia="Times New Roman" w:hAnsi="Cascadia Code" w:cs="Cascadia Code"/>
          <w:szCs w:val="20"/>
        </w:rPr>
        <w:t>·</w:t>
      </w:r>
      <w:r w:rsidRPr="001E6AC9">
        <w:rPr>
          <w:rFonts w:ascii="Cascadia Code" w:eastAsia="Times New Roman" w:hAnsi="Cascadia Code" w:cs="Cascadia Code"/>
          <w:szCs w:val="20"/>
        </w:rPr>
        <w:t>PRESSURE</w:t>
      </w:r>
      <w:r w:rsidR="00F60CE1" w:rsidRPr="00AA77E1">
        <w:rPr>
          <w:rFonts w:ascii="Cascadia Code" w:eastAsia="Times New Roman" w:hAnsi="Cascadia Code" w:cs="Cascadia Code"/>
          <w:szCs w:val="20"/>
        </w:rPr>
        <w:t>··················</w:t>
      </w:r>
      <w:r w:rsidRPr="001E6AC9">
        <w:rPr>
          <w:rFonts w:ascii="Cascadia Code" w:eastAsia="Times New Roman" w:hAnsi="Cascadia Code" w:cs="Cascadia Code"/>
          <w:szCs w:val="20"/>
        </w:rPr>
        <w:t>119/71</w:t>
      </w:r>
      <w:r w:rsidRPr="000E704C">
        <w:rPr>
          <w:rFonts w:ascii="Cascadia Code" w:eastAsia="Times New Roman" w:hAnsi="Cascadia Code" w:cs="Cascadia Code"/>
          <w:szCs w:val="20"/>
          <w:highlight w:val="lightGray"/>
        </w:rPr>
        <w:t>CRLF</w:t>
      </w:r>
    </w:p>
    <w:p w14:paraId="67BA916A" w14:textId="77777777" w:rsidR="001325BE" w:rsidRPr="000E704C" w:rsidRDefault="001325BE" w:rsidP="001325BE">
      <w:pPr>
        <w:spacing w:after="0" w:line="240" w:lineRule="auto"/>
        <w:rPr>
          <w:rFonts w:ascii="Cascadia Code" w:eastAsia="Times New Roman" w:hAnsi="Cascadia Code" w:cs="Cascadia Code"/>
          <w:szCs w:val="20"/>
          <w:highlight w:val="lightGray"/>
        </w:rPr>
      </w:pPr>
      <w:r w:rsidRPr="000E704C">
        <w:rPr>
          <w:rFonts w:ascii="Cascadia Code" w:eastAsia="Times New Roman" w:hAnsi="Cascadia Code" w:cs="Cascadia Code"/>
          <w:szCs w:val="20"/>
          <w:highlight w:val="lightGray"/>
        </w:rPr>
        <w:t>CRLF</w:t>
      </w:r>
    </w:p>
    <w:p w14:paraId="7B697B1A" w14:textId="77777777" w:rsidR="001325BE" w:rsidRPr="000E704C" w:rsidRDefault="001325BE" w:rsidP="001325BE">
      <w:pPr>
        <w:spacing w:after="0" w:line="240" w:lineRule="auto"/>
        <w:rPr>
          <w:rFonts w:ascii="Cascadia Code" w:eastAsia="Times New Roman" w:hAnsi="Cascadia Code" w:cs="Cascadia Code"/>
          <w:szCs w:val="20"/>
          <w:highlight w:val="lightGray"/>
        </w:rPr>
      </w:pPr>
      <w:r w:rsidRPr="000E704C">
        <w:rPr>
          <w:rFonts w:ascii="Cascadia Code" w:eastAsia="Times New Roman" w:hAnsi="Cascadia Code" w:cs="Cascadia Code"/>
          <w:szCs w:val="20"/>
          <w:highlight w:val="lightGray"/>
        </w:rPr>
        <w:t>CRLF</w:t>
      </w:r>
    </w:p>
    <w:p w14:paraId="18A48E5B" w14:textId="77777777" w:rsidR="001325BE" w:rsidRPr="000E704C" w:rsidRDefault="001325BE" w:rsidP="001325BE">
      <w:pPr>
        <w:spacing w:after="0" w:line="240" w:lineRule="auto"/>
        <w:rPr>
          <w:rFonts w:ascii="Cascadia Code" w:eastAsia="Times New Roman" w:hAnsi="Cascadia Code" w:cs="Cascadia Code"/>
          <w:szCs w:val="20"/>
          <w:highlight w:val="lightGray"/>
        </w:rPr>
      </w:pPr>
      <w:r>
        <w:rPr>
          <w:rFonts w:ascii="Cascadia Code" w:eastAsia="Times New Roman" w:hAnsi="Cascadia Code" w:cs="Cascadia Code"/>
          <w:szCs w:val="20"/>
          <w:highlight w:val="lightGray"/>
        </w:rPr>
        <w:t>FF</w:t>
      </w:r>
      <w:r w:rsidRPr="000E704C">
        <w:rPr>
          <w:rFonts w:ascii="Cascadia Code" w:eastAsia="Times New Roman" w:hAnsi="Cascadia Code" w:cs="Cascadia Code"/>
          <w:szCs w:val="20"/>
          <w:highlight w:val="lightGray"/>
        </w:rPr>
        <w:t>CRLF</w:t>
      </w:r>
    </w:p>
    <w:p w14:paraId="7BF600E9" w14:textId="00952125" w:rsidR="001325BE" w:rsidRPr="000E704C" w:rsidRDefault="001325BE" w:rsidP="001325BE">
      <w:pPr>
        <w:spacing w:after="0" w:line="240" w:lineRule="auto"/>
        <w:rPr>
          <w:rFonts w:ascii="Cascadia Code" w:eastAsia="Times New Roman" w:hAnsi="Cascadia Code" w:cs="Cascadia Code"/>
          <w:szCs w:val="20"/>
          <w:highlight w:val="lightGray"/>
          <w:lang w:val="es-ES"/>
        </w:rPr>
      </w:pPr>
      <w:r w:rsidRPr="00DC6056">
        <w:rPr>
          <w:rFonts w:ascii="Cascadia Code" w:eastAsia="Times New Roman" w:hAnsi="Cascadia Code" w:cs="Cascadia Code"/>
          <w:szCs w:val="20"/>
          <w:lang w:val="es-ES"/>
        </w:rPr>
        <w:t>ABALONE</w:t>
      </w:r>
      <w:r w:rsidR="00AA77E1">
        <w:rPr>
          <w:rFonts w:ascii="Cascadia Code" w:eastAsia="Times New Roman" w:hAnsi="Cascadia Code" w:cs="Cascadia Code"/>
          <w:szCs w:val="20"/>
          <w:lang w:val="es-ES"/>
        </w:rPr>
        <w:t>·</w:t>
      </w:r>
      <w:r w:rsidRPr="00DC6056">
        <w:rPr>
          <w:rFonts w:ascii="Cascadia Code" w:eastAsia="Times New Roman" w:hAnsi="Cascadia Code" w:cs="Cascadia Code"/>
          <w:szCs w:val="20"/>
          <w:lang w:val="es-ES"/>
        </w:rPr>
        <w:t>LABS</w:t>
      </w:r>
      <w:r w:rsidR="00AA77E1">
        <w:rPr>
          <w:rFonts w:ascii="Cascadia Code" w:eastAsia="Times New Roman" w:hAnsi="Cascadia Code" w:cs="Cascadia Code"/>
          <w:szCs w:val="20"/>
          <w:lang w:val="es-ES"/>
        </w:rPr>
        <w:t>·</w:t>
      </w:r>
      <w:r w:rsidRPr="00DC6056">
        <w:rPr>
          <w:rFonts w:ascii="Cascadia Code" w:eastAsia="Times New Roman" w:hAnsi="Cascadia Code" w:cs="Cascadia Code"/>
          <w:szCs w:val="20"/>
          <w:lang w:val="es-ES"/>
        </w:rPr>
        <w:t>INC.</w:t>
      </w:r>
      <w:r w:rsidR="00DC6056" w:rsidRPr="00DC6056">
        <w:rPr>
          <w:rFonts w:ascii="Cascadia Code" w:eastAsia="Times New Roman" w:hAnsi="Cascadia Code" w:cs="Cascadia Code"/>
          <w:szCs w:val="20"/>
          <w:lang w:val="es-ES"/>
        </w:rPr>
        <w:t>·</w:t>
      </w:r>
      <w:r w:rsidR="00DC6056">
        <w:rPr>
          <w:rFonts w:ascii="Cascadia Code" w:eastAsia="Times New Roman" w:hAnsi="Cascadia Code" w:cs="Cascadia Code"/>
          <w:szCs w:val="20"/>
          <w:lang w:val="es-ES"/>
        </w:rPr>
        <w:t>····</w:t>
      </w:r>
      <w:r w:rsidR="0087028A">
        <w:rPr>
          <w:rFonts w:ascii="Cascadia Code" w:eastAsia="Times New Roman" w:hAnsi="Cascadia Code" w:cs="Cascadia Code"/>
          <w:szCs w:val="20"/>
          <w:lang w:val="es-ES"/>
        </w:rPr>
        <w:t>··························</w:t>
      </w:r>
      <w:r w:rsidRPr="001E6AC9">
        <w:rPr>
          <w:rFonts w:ascii="Cascadia Code" w:eastAsia="Times New Roman" w:hAnsi="Cascadia Code" w:cs="Cascadia Code"/>
          <w:szCs w:val="20"/>
          <w:lang w:val="es-ES"/>
        </w:rPr>
        <w:t>CLIA</w:t>
      </w:r>
      <w:r w:rsidR="00FA2C35" w:rsidRPr="00FA2C35">
        <w:rPr>
          <w:rFonts w:ascii="Cascadia Code" w:eastAsia="Times New Roman" w:hAnsi="Cascadia Code" w:cs="Cascadia Code"/>
          <w:szCs w:val="20"/>
          <w:lang w:val="es-ES"/>
        </w:rPr>
        <w:t>·</w:t>
      </w:r>
      <w:r w:rsidRPr="001E6AC9">
        <w:rPr>
          <w:rFonts w:ascii="Cascadia Code" w:eastAsia="Times New Roman" w:hAnsi="Cascadia Code" w:cs="Cascadia Code"/>
          <w:szCs w:val="20"/>
          <w:lang w:val="es-ES"/>
        </w:rPr>
        <w:t>NO.:</w:t>
      </w:r>
      <w:r w:rsidR="00FA2C35" w:rsidRPr="00902D17">
        <w:rPr>
          <w:rFonts w:ascii="Cascadia Code" w:eastAsia="Times New Roman" w:hAnsi="Cascadia Code" w:cs="Cascadia Code"/>
          <w:szCs w:val="20"/>
          <w:lang w:val="es-ES"/>
        </w:rPr>
        <w:t>·</w:t>
      </w:r>
      <w:r w:rsidRPr="001E6AC9">
        <w:rPr>
          <w:rFonts w:ascii="Cascadia Code" w:eastAsia="Times New Roman" w:hAnsi="Cascadia Code" w:cs="Cascadia Code"/>
          <w:szCs w:val="20"/>
          <w:lang w:val="es-ES"/>
        </w:rPr>
        <w:t>6661666</w:t>
      </w:r>
      <w:r w:rsidRPr="000E704C">
        <w:rPr>
          <w:rFonts w:ascii="Cascadia Code" w:eastAsia="Times New Roman" w:hAnsi="Cascadia Code" w:cs="Cascadia Code"/>
          <w:szCs w:val="20"/>
          <w:highlight w:val="lightGray"/>
          <w:lang w:val="es-ES"/>
        </w:rPr>
        <w:t>CRLF</w:t>
      </w:r>
    </w:p>
    <w:p w14:paraId="278DF244" w14:textId="3002653E" w:rsidR="001325BE" w:rsidRDefault="001325BE" w:rsidP="001325BE">
      <w:pPr>
        <w:spacing w:after="0" w:line="240" w:lineRule="auto"/>
        <w:rPr>
          <w:rFonts w:ascii="Cascadia Code" w:eastAsia="Times New Roman" w:hAnsi="Cascadia Code" w:cs="Cascadia Code"/>
          <w:szCs w:val="20"/>
          <w:lang w:val="es-ES"/>
        </w:rPr>
      </w:pPr>
      <w:r w:rsidRPr="001E6AC9">
        <w:rPr>
          <w:rFonts w:ascii="Cascadia Code" w:eastAsia="Times New Roman" w:hAnsi="Cascadia Code" w:cs="Cascadia Code"/>
          <w:szCs w:val="20"/>
          <w:lang w:val="es-ES"/>
        </w:rPr>
        <w:t>67</w:t>
      </w:r>
      <w:r w:rsidR="00FB57B0">
        <w:rPr>
          <w:rFonts w:ascii="Cascadia Code" w:eastAsia="Times New Roman" w:hAnsi="Cascadia Code" w:cs="Cascadia Code"/>
          <w:szCs w:val="20"/>
          <w:lang w:val="es-ES"/>
        </w:rPr>
        <w:t>·</w:t>
      </w:r>
      <w:r w:rsidRPr="001E6AC9">
        <w:rPr>
          <w:rFonts w:ascii="Cascadia Code" w:eastAsia="Times New Roman" w:hAnsi="Cascadia Code" w:cs="Cascadia Code"/>
          <w:szCs w:val="20"/>
          <w:lang w:val="es-ES"/>
        </w:rPr>
        <w:t>PAWKA GREEN</w:t>
      </w:r>
      <w:r w:rsidR="00FB57B0">
        <w:rPr>
          <w:rFonts w:ascii="Cascadia Code" w:eastAsia="Times New Roman" w:hAnsi="Cascadia Code" w:cs="Cascadia Code"/>
          <w:szCs w:val="20"/>
          <w:lang w:val="es-ES"/>
        </w:rPr>
        <w:t>··</w:t>
      </w:r>
      <w:r w:rsidRPr="001E6AC9">
        <w:rPr>
          <w:rFonts w:ascii="Cascadia Code" w:eastAsia="Times New Roman" w:hAnsi="Cascadia Code" w:cs="Cascadia Code"/>
          <w:szCs w:val="20"/>
          <w:lang w:val="es-ES"/>
        </w:rPr>
        <w:t>LA</w:t>
      </w:r>
      <w:r w:rsidR="00343CB3" w:rsidRPr="00101B54">
        <w:rPr>
          <w:rFonts w:ascii="Cascadia Code" w:eastAsia="Times New Roman" w:hAnsi="Cascadia Code" w:cs="Cascadia Code"/>
          <w:szCs w:val="20"/>
          <w:lang w:val="es-ES"/>
        </w:rPr>
        <w:t>·</w:t>
      </w:r>
      <w:r w:rsidRPr="001E6AC9">
        <w:rPr>
          <w:rFonts w:ascii="Cascadia Code" w:eastAsia="Times New Roman" w:hAnsi="Cascadia Code" w:cs="Cascadia Code"/>
          <w:szCs w:val="20"/>
          <w:lang w:val="es-ES"/>
        </w:rPr>
        <w:t>JOLLA,</w:t>
      </w:r>
      <w:r w:rsidR="00FB57B0">
        <w:rPr>
          <w:rFonts w:ascii="Cascadia Code" w:eastAsia="Times New Roman" w:hAnsi="Cascadia Code" w:cs="Cascadia Code"/>
          <w:szCs w:val="20"/>
          <w:lang w:val="es-ES"/>
        </w:rPr>
        <w:t>·</w:t>
      </w:r>
      <w:r w:rsidRPr="001E6AC9">
        <w:rPr>
          <w:rFonts w:ascii="Cascadia Code" w:eastAsia="Times New Roman" w:hAnsi="Cascadia Code" w:cs="Cascadia Code"/>
          <w:szCs w:val="20"/>
          <w:lang w:val="es-ES"/>
        </w:rPr>
        <w:t>CA</w:t>
      </w:r>
      <w:r w:rsidR="00FB57B0">
        <w:rPr>
          <w:rFonts w:ascii="Cascadia Code" w:eastAsia="Times New Roman" w:hAnsi="Cascadia Code" w:cs="Cascadia Code"/>
          <w:szCs w:val="20"/>
          <w:lang w:val="es-ES"/>
        </w:rPr>
        <w:t>····</w:t>
      </w:r>
      <w:r w:rsidRPr="001E6AC9">
        <w:rPr>
          <w:rFonts w:ascii="Cascadia Code" w:eastAsia="Times New Roman" w:hAnsi="Cascadia Code" w:cs="Cascadia Code"/>
          <w:szCs w:val="20"/>
          <w:lang w:val="es-ES"/>
        </w:rPr>
        <w:t>92037</w:t>
      </w:r>
      <w:r w:rsidRPr="000E704C">
        <w:rPr>
          <w:rFonts w:ascii="Cascadia Code" w:eastAsia="Times New Roman" w:hAnsi="Cascadia Code" w:cs="Cascadia Code"/>
          <w:szCs w:val="20"/>
          <w:highlight w:val="lightGray"/>
          <w:lang w:val="es-ES"/>
        </w:rPr>
        <w:t>CRLF</w:t>
      </w:r>
    </w:p>
    <w:p w14:paraId="01AFED7F" w14:textId="5CBF1B04" w:rsidR="000E704C" w:rsidRPr="000E704C" w:rsidRDefault="001B00EB" w:rsidP="001B00EB">
      <w:pPr>
        <w:spacing w:after="0" w:line="240" w:lineRule="auto"/>
        <w:rPr>
          <w:rFonts w:ascii="Cascadia Code" w:eastAsia="Times New Roman" w:hAnsi="Cascadia Code" w:cs="Cascadia Code"/>
          <w:szCs w:val="20"/>
          <w:highlight w:val="lightGray"/>
        </w:rPr>
      </w:pPr>
      <w:r w:rsidRPr="001E6AC9">
        <w:rPr>
          <w:rFonts w:ascii="Cascadia Code" w:eastAsia="Times New Roman" w:hAnsi="Cascadia Code" w:cs="Cascadia Code"/>
          <w:szCs w:val="20"/>
        </w:rPr>
        <w:t>LAB</w:t>
      </w:r>
      <w:r w:rsidR="00B622E0" w:rsidRPr="00B622E0">
        <w:rPr>
          <w:rFonts w:ascii="Cascadia Code" w:eastAsia="Times New Roman" w:hAnsi="Cascadia Code" w:cs="Cascadia Code"/>
          <w:szCs w:val="20"/>
        </w:rPr>
        <w:t>·</w:t>
      </w:r>
      <w:r w:rsidRPr="001E6AC9">
        <w:rPr>
          <w:rFonts w:ascii="Cascadia Code" w:eastAsia="Times New Roman" w:hAnsi="Cascadia Code" w:cs="Cascadia Code"/>
          <w:szCs w:val="20"/>
        </w:rPr>
        <w:t>DIRECTOR:</w:t>
      </w:r>
      <w:r w:rsidR="00B622E0" w:rsidRPr="00B622E0">
        <w:rPr>
          <w:rFonts w:ascii="Cascadia Code" w:eastAsia="Times New Roman" w:hAnsi="Cascadia Code" w:cs="Cascadia Code"/>
          <w:szCs w:val="20"/>
        </w:rPr>
        <w:t>·</w:t>
      </w:r>
      <w:r w:rsidRPr="001E6AC9">
        <w:rPr>
          <w:rFonts w:ascii="Cascadia Code" w:eastAsia="Times New Roman" w:hAnsi="Cascadia Code" w:cs="Cascadia Code"/>
          <w:szCs w:val="20"/>
        </w:rPr>
        <w:t>RICHARD</w:t>
      </w:r>
      <w:r w:rsidR="00717C3D" w:rsidRPr="00B622E0">
        <w:rPr>
          <w:rFonts w:ascii="Cascadia Code" w:eastAsia="Times New Roman" w:hAnsi="Cascadia Code" w:cs="Cascadia Code"/>
          <w:szCs w:val="20"/>
        </w:rPr>
        <w:t>·</w:t>
      </w:r>
      <w:r w:rsidRPr="001E6AC9">
        <w:rPr>
          <w:rFonts w:ascii="Cascadia Code" w:eastAsia="Times New Roman" w:hAnsi="Cascadia Code" w:cs="Cascadia Code"/>
          <w:szCs w:val="20"/>
        </w:rPr>
        <w:t>WEISS,</w:t>
      </w:r>
      <w:r w:rsidR="00717C3D" w:rsidRPr="00B622E0">
        <w:rPr>
          <w:rFonts w:ascii="Cascadia Code" w:eastAsia="Times New Roman" w:hAnsi="Cascadia Code" w:cs="Cascadia Code"/>
          <w:szCs w:val="20"/>
        </w:rPr>
        <w:t>·</w:t>
      </w:r>
      <w:r w:rsidRPr="001E6AC9">
        <w:rPr>
          <w:rFonts w:ascii="Cascadia Code" w:eastAsia="Times New Roman" w:hAnsi="Cascadia Code" w:cs="Cascadia Code"/>
          <w:szCs w:val="20"/>
        </w:rPr>
        <w:t>M.D.</w:t>
      </w:r>
      <w:r w:rsidR="000E704C" w:rsidRPr="000E704C">
        <w:rPr>
          <w:rFonts w:ascii="Cascadia Code" w:eastAsia="Times New Roman" w:hAnsi="Cascadia Code" w:cs="Cascadia Code"/>
          <w:szCs w:val="20"/>
          <w:highlight w:val="lightGray"/>
        </w:rPr>
        <w:t>CRLF</w:t>
      </w:r>
    </w:p>
    <w:p w14:paraId="3D53DDB0" w14:textId="77777777" w:rsidR="000E704C" w:rsidRPr="000E704C" w:rsidRDefault="000E704C" w:rsidP="001B00EB">
      <w:pPr>
        <w:spacing w:after="0" w:line="240" w:lineRule="auto"/>
        <w:rPr>
          <w:rFonts w:ascii="Cascadia Code" w:eastAsia="Times New Roman" w:hAnsi="Cascadia Code" w:cs="Cascadia Code"/>
          <w:szCs w:val="20"/>
          <w:highlight w:val="lightGray"/>
        </w:rPr>
      </w:pPr>
      <w:r w:rsidRPr="000E704C">
        <w:rPr>
          <w:rFonts w:ascii="Cascadia Code" w:eastAsia="Times New Roman" w:hAnsi="Cascadia Code" w:cs="Cascadia Code"/>
          <w:szCs w:val="20"/>
          <w:highlight w:val="lightGray"/>
        </w:rPr>
        <w:t>CRLF</w:t>
      </w:r>
    </w:p>
    <w:p w14:paraId="575352EA" w14:textId="2185B3D3" w:rsidR="00776FC3" w:rsidRPr="00961A9F" w:rsidRDefault="00776FC3" w:rsidP="00776FC3">
      <w:pPr>
        <w:spacing w:after="0" w:line="240" w:lineRule="auto"/>
        <w:rPr>
          <w:rFonts w:ascii="Cascadia Code" w:eastAsia="Times New Roman" w:hAnsi="Cascadia Code" w:cs="Cascadia Code"/>
          <w:szCs w:val="20"/>
          <w:highlight w:val="lightGray"/>
        </w:rPr>
      </w:pPr>
      <w:r w:rsidRPr="00776FC3">
        <w:rPr>
          <w:rFonts w:ascii="Cascadia Code" w:eastAsia="Times New Roman" w:hAnsi="Cascadia Code" w:cs="Cascadia Code"/>
          <w:szCs w:val="20"/>
        </w:rPr>
        <w:t>NAME:</w:t>
      </w:r>
      <w:r w:rsidR="00717C3D" w:rsidRPr="00B622E0">
        <w:rPr>
          <w:rFonts w:ascii="Cascadia Code" w:eastAsia="Times New Roman" w:hAnsi="Cascadia Code" w:cs="Cascadia Code"/>
          <w:szCs w:val="20"/>
        </w:rPr>
        <w:t>·</w:t>
      </w:r>
      <w:r w:rsidRPr="00776FC3">
        <w:rPr>
          <w:rFonts w:ascii="Cascadia Code" w:eastAsia="Times New Roman" w:hAnsi="Cascadia Code" w:cs="Cascadia Code"/>
          <w:szCs w:val="20"/>
        </w:rPr>
        <w:t>Sonya</w:t>
      </w:r>
      <w:r w:rsidR="00717C3D" w:rsidRPr="00B622E0">
        <w:rPr>
          <w:rFonts w:ascii="Cascadia Code" w:eastAsia="Times New Roman" w:hAnsi="Cascadia Code" w:cs="Cascadia Code"/>
          <w:szCs w:val="20"/>
        </w:rPr>
        <w:t>·</w:t>
      </w:r>
      <w:r w:rsidRPr="00776FC3">
        <w:rPr>
          <w:rFonts w:ascii="Cascadia Code" w:eastAsia="Times New Roman" w:hAnsi="Cascadia Code" w:cs="Cascadia Code"/>
          <w:szCs w:val="20"/>
        </w:rPr>
        <w:t>Z</w:t>
      </w:r>
      <w:r w:rsidR="00717C3D" w:rsidRPr="00B622E0">
        <w:rPr>
          <w:rFonts w:ascii="Cascadia Code" w:eastAsia="Times New Roman" w:hAnsi="Cascadia Code" w:cs="Cascadia Code"/>
          <w:szCs w:val="20"/>
        </w:rPr>
        <w:t>·</w:t>
      </w:r>
      <w:r w:rsidRPr="00776FC3">
        <w:rPr>
          <w:rFonts w:ascii="Cascadia Code" w:eastAsia="Times New Roman" w:hAnsi="Cascadia Code" w:cs="Cascadia Code"/>
          <w:szCs w:val="20"/>
        </w:rPr>
        <w:t>Callahan</w:t>
      </w:r>
      <w:r w:rsidRPr="000E704C">
        <w:rPr>
          <w:rFonts w:ascii="Cascadia Code" w:eastAsia="Times New Roman" w:hAnsi="Cascadia Code" w:cs="Cascadia Code"/>
          <w:szCs w:val="20"/>
          <w:highlight w:val="lightGray"/>
        </w:rPr>
        <w:t>CRLF</w:t>
      </w:r>
    </w:p>
    <w:p w14:paraId="58A706DC" w14:textId="3890A031" w:rsidR="00961A9F" w:rsidRPr="000E704C" w:rsidRDefault="00776FC3" w:rsidP="00961A9F">
      <w:pPr>
        <w:spacing w:after="0" w:line="240" w:lineRule="auto"/>
        <w:rPr>
          <w:rFonts w:ascii="Cascadia Code" w:eastAsia="Times New Roman" w:hAnsi="Cascadia Code" w:cs="Cascadia Code"/>
          <w:szCs w:val="20"/>
          <w:highlight w:val="lightGray"/>
        </w:rPr>
      </w:pPr>
      <w:r w:rsidRPr="00776FC3">
        <w:rPr>
          <w:rFonts w:ascii="Cascadia Code" w:eastAsia="Times New Roman" w:hAnsi="Cascadia Code" w:cs="Cascadia Code"/>
          <w:szCs w:val="20"/>
        </w:rPr>
        <w:t>DOB/SEX:</w:t>
      </w:r>
      <w:r w:rsidR="00D21D26" w:rsidRPr="00B622E0">
        <w:rPr>
          <w:rFonts w:ascii="Cascadia Code" w:eastAsia="Times New Roman" w:hAnsi="Cascadia Code" w:cs="Cascadia Code"/>
          <w:szCs w:val="20"/>
        </w:rPr>
        <w:t>·</w:t>
      </w:r>
      <w:r w:rsidRPr="00776FC3">
        <w:rPr>
          <w:rFonts w:ascii="Cascadia Code" w:eastAsia="Times New Roman" w:hAnsi="Cascadia Code" w:cs="Cascadia Code"/>
          <w:szCs w:val="20"/>
        </w:rPr>
        <w:t>10/26/1978</w:t>
      </w:r>
      <w:r w:rsidR="00D21D26" w:rsidRPr="00B622E0">
        <w:rPr>
          <w:rFonts w:ascii="Cascadia Code" w:eastAsia="Times New Roman" w:hAnsi="Cascadia Code" w:cs="Cascadia Code"/>
          <w:szCs w:val="20"/>
        </w:rPr>
        <w:t>··</w:t>
      </w:r>
      <w:r w:rsidRPr="00776FC3">
        <w:rPr>
          <w:rFonts w:ascii="Cascadia Code" w:eastAsia="Times New Roman" w:hAnsi="Cascadia Code" w:cs="Cascadia Code"/>
          <w:szCs w:val="20"/>
        </w:rPr>
        <w:t>F</w:t>
      </w:r>
      <w:r w:rsidR="00F5231B" w:rsidRPr="00AA77E1">
        <w:rPr>
          <w:rFonts w:ascii="Cascadia Code" w:eastAsia="Times New Roman" w:hAnsi="Cascadia Code" w:cs="Cascadia Code"/>
          <w:szCs w:val="20"/>
        </w:rPr>
        <w:t>·································</w:t>
      </w:r>
      <w:r w:rsidRPr="00776FC3">
        <w:rPr>
          <w:rFonts w:ascii="Cascadia Code" w:eastAsia="Times New Roman" w:hAnsi="Cascadia Code" w:cs="Cascadia Code"/>
          <w:szCs w:val="20"/>
        </w:rPr>
        <w:t>ZIP:</w:t>
      </w:r>
      <w:r w:rsidR="00902D17" w:rsidRPr="00B622E0">
        <w:rPr>
          <w:rFonts w:ascii="Cascadia Code" w:eastAsia="Times New Roman" w:hAnsi="Cascadia Code" w:cs="Cascadia Code"/>
          <w:szCs w:val="20"/>
        </w:rPr>
        <w:t>·</w:t>
      </w:r>
      <w:r w:rsidRPr="00776FC3">
        <w:rPr>
          <w:rFonts w:ascii="Cascadia Code" w:eastAsia="Times New Roman" w:hAnsi="Cascadia Code" w:cs="Cascadia Code"/>
          <w:szCs w:val="20"/>
        </w:rPr>
        <w:t>68138</w:t>
      </w:r>
      <w:r w:rsidR="00961A9F" w:rsidRPr="000E704C">
        <w:rPr>
          <w:rFonts w:ascii="Cascadia Code" w:eastAsia="Times New Roman" w:hAnsi="Cascadia Code" w:cs="Cascadia Code"/>
          <w:szCs w:val="20"/>
          <w:highlight w:val="lightGray"/>
        </w:rPr>
        <w:t>CRLF</w:t>
      </w:r>
    </w:p>
    <w:p w14:paraId="7E61F852" w14:textId="1ABEFD24" w:rsidR="000E704C" w:rsidRPr="000E704C" w:rsidRDefault="000E704C" w:rsidP="00776FC3">
      <w:pPr>
        <w:spacing w:after="0" w:line="240" w:lineRule="auto"/>
        <w:rPr>
          <w:rFonts w:ascii="Cascadia Code" w:eastAsia="Times New Roman" w:hAnsi="Cascadia Code" w:cs="Cascadia Code"/>
          <w:szCs w:val="20"/>
          <w:highlight w:val="lightGray"/>
        </w:rPr>
      </w:pPr>
    </w:p>
    <w:p w14:paraId="0AE1F49D" w14:textId="024BC082" w:rsidR="00CD5CC3" w:rsidRPr="00797261" w:rsidRDefault="00CD5CC3" w:rsidP="001B00EB">
      <w:pPr>
        <w:spacing w:after="0" w:line="240" w:lineRule="auto"/>
        <w:rPr>
          <w:rFonts w:ascii="Cascadia Code" w:eastAsia="Times New Roman" w:hAnsi="Cascadia Code" w:cs="Cascadia Code"/>
          <w:szCs w:val="20"/>
        </w:rPr>
        <w:sectPr w:rsidR="00CD5CC3" w:rsidRPr="00797261" w:rsidSect="00512F10">
          <w:headerReference w:type="default" r:id="rId17"/>
          <w:pgSz w:w="12240" w:h="15840" w:code="1"/>
          <w:pgMar w:top="1152" w:right="1440" w:bottom="1152" w:left="1440" w:header="576" w:footer="576" w:gutter="0"/>
          <w:lnNumType w:countBy="1" w:restart="newSection"/>
          <w:cols w:space="720"/>
          <w:docGrid w:linePitch="360"/>
        </w:sectPr>
      </w:pPr>
    </w:p>
    <w:p w14:paraId="05A149B3" w14:textId="77777777" w:rsidR="000E704C" w:rsidRPr="00D21D26" w:rsidRDefault="000E704C" w:rsidP="00AC7414">
      <w:pPr>
        <w:pStyle w:val="Heading1"/>
        <w:rPr>
          <w:rFonts w:ascii="Cascadia Code" w:eastAsia="Times New Roman" w:hAnsi="Cascadia Code" w:cs="Cascadia Code"/>
          <w:sz w:val="16"/>
          <w:szCs w:val="20"/>
          <w:highlight w:val="lightGray"/>
        </w:rPr>
      </w:pPr>
      <w:r w:rsidRPr="00D21D26">
        <w:rPr>
          <w:rFonts w:ascii="Cascadia Code" w:eastAsia="Times New Roman" w:hAnsi="Cascadia Code" w:cs="Cascadia Code"/>
          <w:sz w:val="16"/>
          <w:szCs w:val="20"/>
          <w:highlight w:val="lightGray"/>
        </w:rPr>
        <w:lastRenderedPageBreak/>
        <w:t>CRLF</w:t>
      </w:r>
    </w:p>
    <w:p w14:paraId="3506A8F8" w14:textId="1B536522" w:rsidR="000A1BC1" w:rsidRPr="00D21D26" w:rsidRDefault="000A1BC1" w:rsidP="00AC7414">
      <w:pPr>
        <w:pStyle w:val="Heading1"/>
        <w:rPr>
          <w:rFonts w:ascii="Cascadia Code" w:eastAsia="Times New Roman" w:hAnsi="Cascadia Code" w:cs="Cascadia Code"/>
          <w:sz w:val="16"/>
          <w:szCs w:val="20"/>
        </w:rPr>
      </w:pPr>
    </w:p>
    <w:sectPr w:rsidR="000A1BC1" w:rsidRPr="00D21D26" w:rsidSect="00CA6A25">
      <w:headerReference w:type="default" r:id="rId18"/>
      <w:pgSz w:w="12240" w:h="15840" w:code="1"/>
      <w:pgMar w:top="1152" w:right="1440" w:bottom="1152" w:left="1440" w:header="576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FA6400" w14:textId="77777777" w:rsidR="00173714" w:rsidRDefault="00173714" w:rsidP="00524988">
      <w:pPr>
        <w:spacing w:after="0" w:line="240" w:lineRule="auto"/>
      </w:pPr>
      <w:r>
        <w:separator/>
      </w:r>
    </w:p>
  </w:endnote>
  <w:endnote w:type="continuationSeparator" w:id="0">
    <w:p w14:paraId="66C29690" w14:textId="77777777" w:rsidR="00173714" w:rsidRDefault="00173714" w:rsidP="005249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Cascadia Code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01A4B2" w14:textId="77777777" w:rsidR="005C6B6C" w:rsidRDefault="005C6B6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A3542" w14:textId="72094845" w:rsidR="005C6B6C" w:rsidRDefault="006A2DEB">
    <w:pPr>
      <w:pStyle w:val="Footer"/>
    </w:pPr>
    <w:fldSimple w:instr=" FILENAME   \* MERGEFORMAT ">
      <w:r>
        <w:rPr>
          <w:noProof/>
        </w:rPr>
        <w:t>Fast_Actual_Exptd_34.docx</w:t>
      </w:r>
    </w:fldSimple>
    <w:r w:rsidR="00E23AC4">
      <w:tab/>
    </w:r>
    <w:r w:rsidR="00E23AC4">
      <w:tab/>
    </w:r>
    <w:r w:rsidR="00E23AC4">
      <w:fldChar w:fldCharType="begin"/>
    </w:r>
    <w:r w:rsidR="00E23AC4">
      <w:instrText xml:space="preserve"> DATE  \@ "M/d/yyyy h:mm am/pm"  \* MERGEFORMAT </w:instrText>
    </w:r>
    <w:r w:rsidR="00E23AC4">
      <w:fldChar w:fldCharType="separate"/>
    </w:r>
    <w:r w:rsidR="00F637D3">
      <w:rPr>
        <w:noProof/>
      </w:rPr>
      <w:t>12/28/2025 5:58 AM</w:t>
    </w:r>
    <w:r w:rsidR="00E23AC4">
      <w:fldChar w:fldCharType="end"/>
    </w:r>
  </w:p>
  <w:p w14:paraId="3C72B063" w14:textId="77777777" w:rsidR="005C6B6C" w:rsidRDefault="005C6B6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BB18A" w14:textId="77777777" w:rsidR="005C6B6C" w:rsidRDefault="005C6B6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7EA5D0" w14:textId="77777777" w:rsidR="00173714" w:rsidRDefault="00173714" w:rsidP="00524988">
      <w:pPr>
        <w:spacing w:after="0" w:line="240" w:lineRule="auto"/>
      </w:pPr>
      <w:r>
        <w:separator/>
      </w:r>
    </w:p>
  </w:footnote>
  <w:footnote w:type="continuationSeparator" w:id="0">
    <w:p w14:paraId="763B490B" w14:textId="77777777" w:rsidR="00173714" w:rsidRDefault="00173714" w:rsidP="005249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EF9F40" w14:textId="77777777" w:rsidR="005C6B6C" w:rsidRDefault="005C6B6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366001" w14:textId="77777777" w:rsidR="005C6B6C" w:rsidRDefault="005C6B6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7544E6" w14:textId="77777777" w:rsidR="005C6B6C" w:rsidRDefault="005C6B6C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D03A4F" w14:textId="5F1552B5" w:rsidR="00732F2B" w:rsidRDefault="00732F2B" w:rsidP="009511D1">
    <w:pPr>
      <w:pStyle w:val="Heading2"/>
    </w:pPr>
    <w:r>
      <w:t>Appendix 1 –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F5C105" w14:textId="553C647D" w:rsidR="003971F1" w:rsidRDefault="003971F1" w:rsidP="009511D1">
    <w:pPr>
      <w:pStyle w:val="Heading2"/>
    </w:pPr>
    <w:r>
      <w:t xml:space="preserve">Appendix 2 – </w:t>
    </w:r>
  </w:p>
  <w:p w14:paraId="20FAB16A" w14:textId="77777777" w:rsidR="003971F1" w:rsidRDefault="003971F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5D8FDA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EC0C26"/>
    <w:multiLevelType w:val="hybridMultilevel"/>
    <w:tmpl w:val="906852A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25544B"/>
    <w:multiLevelType w:val="hybridMultilevel"/>
    <w:tmpl w:val="FE3ABA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012A3E"/>
    <w:multiLevelType w:val="hybridMultilevel"/>
    <w:tmpl w:val="6E74BF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3451D6"/>
    <w:multiLevelType w:val="hybridMultilevel"/>
    <w:tmpl w:val="AB0C5E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984C0E"/>
    <w:multiLevelType w:val="hybridMultilevel"/>
    <w:tmpl w:val="EECC950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6B495C"/>
    <w:multiLevelType w:val="hybridMultilevel"/>
    <w:tmpl w:val="2B3878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6D1B35"/>
    <w:multiLevelType w:val="hybridMultilevel"/>
    <w:tmpl w:val="F3687E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71B3FF6"/>
    <w:multiLevelType w:val="multilevel"/>
    <w:tmpl w:val="091A7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72D7D6E"/>
    <w:multiLevelType w:val="hybridMultilevel"/>
    <w:tmpl w:val="892CF2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FCB5B48"/>
    <w:multiLevelType w:val="hybridMultilevel"/>
    <w:tmpl w:val="5FCCA2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4800796">
    <w:abstractNumId w:val="10"/>
  </w:num>
  <w:num w:numId="2" w16cid:durableId="1773622777">
    <w:abstractNumId w:val="6"/>
  </w:num>
  <w:num w:numId="3" w16cid:durableId="392043753">
    <w:abstractNumId w:val="3"/>
  </w:num>
  <w:num w:numId="4" w16cid:durableId="405425019">
    <w:abstractNumId w:val="0"/>
  </w:num>
  <w:num w:numId="5" w16cid:durableId="1737972415">
    <w:abstractNumId w:val="2"/>
  </w:num>
  <w:num w:numId="6" w16cid:durableId="1698853667">
    <w:abstractNumId w:val="8"/>
  </w:num>
  <w:num w:numId="7" w16cid:durableId="376122730">
    <w:abstractNumId w:val="9"/>
  </w:num>
  <w:num w:numId="8" w16cid:durableId="1591163435">
    <w:abstractNumId w:val="5"/>
  </w:num>
  <w:num w:numId="9" w16cid:durableId="535041225">
    <w:abstractNumId w:val="1"/>
  </w:num>
  <w:num w:numId="10" w16cid:durableId="622351203">
    <w:abstractNumId w:val="4"/>
  </w:num>
  <w:num w:numId="11" w16cid:durableId="16966860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attachedTemplate r:id="rId1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32E"/>
    <w:rsid w:val="000015DE"/>
    <w:rsid w:val="00004F26"/>
    <w:rsid w:val="0000532A"/>
    <w:rsid w:val="000061B4"/>
    <w:rsid w:val="00006CFB"/>
    <w:rsid w:val="00006DF7"/>
    <w:rsid w:val="00010304"/>
    <w:rsid w:val="00011264"/>
    <w:rsid w:val="00012E0D"/>
    <w:rsid w:val="00016353"/>
    <w:rsid w:val="0001640D"/>
    <w:rsid w:val="00016709"/>
    <w:rsid w:val="00021A96"/>
    <w:rsid w:val="00026F8C"/>
    <w:rsid w:val="000304FE"/>
    <w:rsid w:val="00030BFF"/>
    <w:rsid w:val="00032FFF"/>
    <w:rsid w:val="00037072"/>
    <w:rsid w:val="00037EB3"/>
    <w:rsid w:val="00042A05"/>
    <w:rsid w:val="0004355F"/>
    <w:rsid w:val="00044941"/>
    <w:rsid w:val="000473F3"/>
    <w:rsid w:val="000500A5"/>
    <w:rsid w:val="0005059B"/>
    <w:rsid w:val="00051305"/>
    <w:rsid w:val="0005161D"/>
    <w:rsid w:val="000536E1"/>
    <w:rsid w:val="00054D13"/>
    <w:rsid w:val="00056D41"/>
    <w:rsid w:val="00056E09"/>
    <w:rsid w:val="00057D52"/>
    <w:rsid w:val="000606EF"/>
    <w:rsid w:val="00062AEA"/>
    <w:rsid w:val="0006559A"/>
    <w:rsid w:val="00065926"/>
    <w:rsid w:val="0006602D"/>
    <w:rsid w:val="0007178D"/>
    <w:rsid w:val="000719F8"/>
    <w:rsid w:val="00073528"/>
    <w:rsid w:val="00076856"/>
    <w:rsid w:val="00081577"/>
    <w:rsid w:val="0008523D"/>
    <w:rsid w:val="00086253"/>
    <w:rsid w:val="000865FD"/>
    <w:rsid w:val="000902F1"/>
    <w:rsid w:val="00090F75"/>
    <w:rsid w:val="0009672C"/>
    <w:rsid w:val="00097C80"/>
    <w:rsid w:val="00097F27"/>
    <w:rsid w:val="000A1BC1"/>
    <w:rsid w:val="000A377A"/>
    <w:rsid w:val="000A392C"/>
    <w:rsid w:val="000A4175"/>
    <w:rsid w:val="000A48A6"/>
    <w:rsid w:val="000A621E"/>
    <w:rsid w:val="000B36F5"/>
    <w:rsid w:val="000B4AD5"/>
    <w:rsid w:val="000B6C92"/>
    <w:rsid w:val="000B727A"/>
    <w:rsid w:val="000C0B5B"/>
    <w:rsid w:val="000C0B88"/>
    <w:rsid w:val="000C2062"/>
    <w:rsid w:val="000C214F"/>
    <w:rsid w:val="000C25B4"/>
    <w:rsid w:val="000D5A1E"/>
    <w:rsid w:val="000E099B"/>
    <w:rsid w:val="000E0E6C"/>
    <w:rsid w:val="000E31BD"/>
    <w:rsid w:val="000E704C"/>
    <w:rsid w:val="000F05FD"/>
    <w:rsid w:val="000F3C5A"/>
    <w:rsid w:val="000F4A43"/>
    <w:rsid w:val="000F52D6"/>
    <w:rsid w:val="000F74FA"/>
    <w:rsid w:val="00101B54"/>
    <w:rsid w:val="001022EA"/>
    <w:rsid w:val="00105B16"/>
    <w:rsid w:val="00106088"/>
    <w:rsid w:val="001062A0"/>
    <w:rsid w:val="00106D52"/>
    <w:rsid w:val="0011138E"/>
    <w:rsid w:val="00112230"/>
    <w:rsid w:val="00113ABC"/>
    <w:rsid w:val="00114133"/>
    <w:rsid w:val="00116685"/>
    <w:rsid w:val="00117F44"/>
    <w:rsid w:val="001222CD"/>
    <w:rsid w:val="001231C3"/>
    <w:rsid w:val="00124810"/>
    <w:rsid w:val="00124A5C"/>
    <w:rsid w:val="00125FF8"/>
    <w:rsid w:val="00126C65"/>
    <w:rsid w:val="001325BE"/>
    <w:rsid w:val="00132CAD"/>
    <w:rsid w:val="001345D1"/>
    <w:rsid w:val="00136133"/>
    <w:rsid w:val="00136B4E"/>
    <w:rsid w:val="00137023"/>
    <w:rsid w:val="001409FB"/>
    <w:rsid w:val="00143589"/>
    <w:rsid w:val="00151A42"/>
    <w:rsid w:val="001535F7"/>
    <w:rsid w:val="00153DA8"/>
    <w:rsid w:val="001574EC"/>
    <w:rsid w:val="00157EA5"/>
    <w:rsid w:val="0016137E"/>
    <w:rsid w:val="001614AB"/>
    <w:rsid w:val="00167668"/>
    <w:rsid w:val="00170577"/>
    <w:rsid w:val="00172214"/>
    <w:rsid w:val="00172AEA"/>
    <w:rsid w:val="00173714"/>
    <w:rsid w:val="0017768A"/>
    <w:rsid w:val="001815E7"/>
    <w:rsid w:val="001824E2"/>
    <w:rsid w:val="0018449A"/>
    <w:rsid w:val="00184694"/>
    <w:rsid w:val="00186B1A"/>
    <w:rsid w:val="00191CEB"/>
    <w:rsid w:val="00195917"/>
    <w:rsid w:val="00196912"/>
    <w:rsid w:val="001A1A4A"/>
    <w:rsid w:val="001A2FFE"/>
    <w:rsid w:val="001A55A9"/>
    <w:rsid w:val="001A660B"/>
    <w:rsid w:val="001B00EB"/>
    <w:rsid w:val="001B00FC"/>
    <w:rsid w:val="001B0493"/>
    <w:rsid w:val="001B180B"/>
    <w:rsid w:val="001B2FCC"/>
    <w:rsid w:val="001B5607"/>
    <w:rsid w:val="001B7F24"/>
    <w:rsid w:val="001B7FD6"/>
    <w:rsid w:val="001C23E6"/>
    <w:rsid w:val="001C33A0"/>
    <w:rsid w:val="001C54EE"/>
    <w:rsid w:val="001D171D"/>
    <w:rsid w:val="001D1D30"/>
    <w:rsid w:val="001D3523"/>
    <w:rsid w:val="001E1B42"/>
    <w:rsid w:val="001E24D9"/>
    <w:rsid w:val="001E3ADA"/>
    <w:rsid w:val="001E4C99"/>
    <w:rsid w:val="001E6AC9"/>
    <w:rsid w:val="001E7334"/>
    <w:rsid w:val="001E7EDE"/>
    <w:rsid w:val="001F0034"/>
    <w:rsid w:val="001F06A8"/>
    <w:rsid w:val="001F098C"/>
    <w:rsid w:val="001F1640"/>
    <w:rsid w:val="001F3591"/>
    <w:rsid w:val="001F4CCE"/>
    <w:rsid w:val="002018F0"/>
    <w:rsid w:val="00202150"/>
    <w:rsid w:val="00203698"/>
    <w:rsid w:val="002039DB"/>
    <w:rsid w:val="00207C72"/>
    <w:rsid w:val="00210732"/>
    <w:rsid w:val="0021348C"/>
    <w:rsid w:val="00213783"/>
    <w:rsid w:val="002146F5"/>
    <w:rsid w:val="00214AC8"/>
    <w:rsid w:val="00216447"/>
    <w:rsid w:val="00217F54"/>
    <w:rsid w:val="00220450"/>
    <w:rsid w:val="00221A45"/>
    <w:rsid w:val="002260F6"/>
    <w:rsid w:val="002261A4"/>
    <w:rsid w:val="0022629F"/>
    <w:rsid w:val="00227B95"/>
    <w:rsid w:val="00234881"/>
    <w:rsid w:val="002349EA"/>
    <w:rsid w:val="0024017A"/>
    <w:rsid w:val="00245043"/>
    <w:rsid w:val="00253405"/>
    <w:rsid w:val="00253625"/>
    <w:rsid w:val="00257BEB"/>
    <w:rsid w:val="00263EFB"/>
    <w:rsid w:val="00267ED9"/>
    <w:rsid w:val="00270D9B"/>
    <w:rsid w:val="002724F8"/>
    <w:rsid w:val="00272571"/>
    <w:rsid w:val="00274501"/>
    <w:rsid w:val="002801D6"/>
    <w:rsid w:val="00280F68"/>
    <w:rsid w:val="0029026C"/>
    <w:rsid w:val="002937FC"/>
    <w:rsid w:val="00296694"/>
    <w:rsid w:val="00297B61"/>
    <w:rsid w:val="002A09FE"/>
    <w:rsid w:val="002A1457"/>
    <w:rsid w:val="002A192B"/>
    <w:rsid w:val="002A430B"/>
    <w:rsid w:val="002A5CB0"/>
    <w:rsid w:val="002B2DD9"/>
    <w:rsid w:val="002B3738"/>
    <w:rsid w:val="002B4620"/>
    <w:rsid w:val="002B58D4"/>
    <w:rsid w:val="002B63F9"/>
    <w:rsid w:val="002B7056"/>
    <w:rsid w:val="002B75FB"/>
    <w:rsid w:val="002C0BC1"/>
    <w:rsid w:val="002C40ED"/>
    <w:rsid w:val="002C6357"/>
    <w:rsid w:val="002C6E02"/>
    <w:rsid w:val="002D3EA6"/>
    <w:rsid w:val="002D4A8E"/>
    <w:rsid w:val="002D51DD"/>
    <w:rsid w:val="002D59D3"/>
    <w:rsid w:val="002D634D"/>
    <w:rsid w:val="002E1F71"/>
    <w:rsid w:val="002E24A7"/>
    <w:rsid w:val="002E343F"/>
    <w:rsid w:val="002E3DDB"/>
    <w:rsid w:val="002F1EA7"/>
    <w:rsid w:val="002F25D8"/>
    <w:rsid w:val="002F5972"/>
    <w:rsid w:val="002F5DD0"/>
    <w:rsid w:val="002F67EB"/>
    <w:rsid w:val="002F6B90"/>
    <w:rsid w:val="002F797E"/>
    <w:rsid w:val="00300D2C"/>
    <w:rsid w:val="00302813"/>
    <w:rsid w:val="00302CB2"/>
    <w:rsid w:val="0030369B"/>
    <w:rsid w:val="00304B32"/>
    <w:rsid w:val="0031087F"/>
    <w:rsid w:val="00311D48"/>
    <w:rsid w:val="00312D87"/>
    <w:rsid w:val="0031441D"/>
    <w:rsid w:val="00315950"/>
    <w:rsid w:val="003159A3"/>
    <w:rsid w:val="003169C1"/>
    <w:rsid w:val="00317B9A"/>
    <w:rsid w:val="00320E13"/>
    <w:rsid w:val="003218C7"/>
    <w:rsid w:val="0032304E"/>
    <w:rsid w:val="0032492C"/>
    <w:rsid w:val="00324E66"/>
    <w:rsid w:val="0032520B"/>
    <w:rsid w:val="0032648C"/>
    <w:rsid w:val="00326ADE"/>
    <w:rsid w:val="0033035E"/>
    <w:rsid w:val="00331CD4"/>
    <w:rsid w:val="00331F68"/>
    <w:rsid w:val="00332E9C"/>
    <w:rsid w:val="00333CD7"/>
    <w:rsid w:val="00343CB3"/>
    <w:rsid w:val="0034461B"/>
    <w:rsid w:val="0034481B"/>
    <w:rsid w:val="00345D63"/>
    <w:rsid w:val="003461D1"/>
    <w:rsid w:val="00346786"/>
    <w:rsid w:val="00346D43"/>
    <w:rsid w:val="003514EF"/>
    <w:rsid w:val="00351F0D"/>
    <w:rsid w:val="00352013"/>
    <w:rsid w:val="00353C5D"/>
    <w:rsid w:val="003601B7"/>
    <w:rsid w:val="00360264"/>
    <w:rsid w:val="00360728"/>
    <w:rsid w:val="00362BA9"/>
    <w:rsid w:val="00363076"/>
    <w:rsid w:val="00363227"/>
    <w:rsid w:val="00363987"/>
    <w:rsid w:val="00363F15"/>
    <w:rsid w:val="0036414F"/>
    <w:rsid w:val="00364AED"/>
    <w:rsid w:val="0036678E"/>
    <w:rsid w:val="00370882"/>
    <w:rsid w:val="00371829"/>
    <w:rsid w:val="003719EB"/>
    <w:rsid w:val="003755F1"/>
    <w:rsid w:val="00381BC6"/>
    <w:rsid w:val="0038498B"/>
    <w:rsid w:val="00391798"/>
    <w:rsid w:val="003917A5"/>
    <w:rsid w:val="003971F1"/>
    <w:rsid w:val="003A0CAA"/>
    <w:rsid w:val="003A1573"/>
    <w:rsid w:val="003A1C1A"/>
    <w:rsid w:val="003A61C7"/>
    <w:rsid w:val="003A7A9A"/>
    <w:rsid w:val="003A7CE8"/>
    <w:rsid w:val="003B0307"/>
    <w:rsid w:val="003B2366"/>
    <w:rsid w:val="003B27DF"/>
    <w:rsid w:val="003B2914"/>
    <w:rsid w:val="003B2958"/>
    <w:rsid w:val="003B40EE"/>
    <w:rsid w:val="003B632C"/>
    <w:rsid w:val="003C0376"/>
    <w:rsid w:val="003C2506"/>
    <w:rsid w:val="003D0063"/>
    <w:rsid w:val="003D666C"/>
    <w:rsid w:val="003D6ECC"/>
    <w:rsid w:val="003D7B0D"/>
    <w:rsid w:val="003E0F3C"/>
    <w:rsid w:val="003E2F01"/>
    <w:rsid w:val="003E5022"/>
    <w:rsid w:val="003E5A64"/>
    <w:rsid w:val="003F1CFF"/>
    <w:rsid w:val="003F65CC"/>
    <w:rsid w:val="003F78E9"/>
    <w:rsid w:val="00403252"/>
    <w:rsid w:val="004033E0"/>
    <w:rsid w:val="00405052"/>
    <w:rsid w:val="00405B34"/>
    <w:rsid w:val="00406525"/>
    <w:rsid w:val="00407420"/>
    <w:rsid w:val="00407787"/>
    <w:rsid w:val="0041146D"/>
    <w:rsid w:val="00412A53"/>
    <w:rsid w:val="004149C7"/>
    <w:rsid w:val="0041687F"/>
    <w:rsid w:val="00420C15"/>
    <w:rsid w:val="00420C60"/>
    <w:rsid w:val="0042165D"/>
    <w:rsid w:val="00424867"/>
    <w:rsid w:val="0043119E"/>
    <w:rsid w:val="00431ED1"/>
    <w:rsid w:val="00432A3E"/>
    <w:rsid w:val="00432D13"/>
    <w:rsid w:val="00433660"/>
    <w:rsid w:val="00436D30"/>
    <w:rsid w:val="0043722F"/>
    <w:rsid w:val="0044196E"/>
    <w:rsid w:val="00442D27"/>
    <w:rsid w:val="00444B11"/>
    <w:rsid w:val="00450228"/>
    <w:rsid w:val="004515FE"/>
    <w:rsid w:val="0045594D"/>
    <w:rsid w:val="0045630B"/>
    <w:rsid w:val="00457E84"/>
    <w:rsid w:val="00460AA2"/>
    <w:rsid w:val="0046109D"/>
    <w:rsid w:val="004613DC"/>
    <w:rsid w:val="00462793"/>
    <w:rsid w:val="0046280C"/>
    <w:rsid w:val="00463511"/>
    <w:rsid w:val="0046452A"/>
    <w:rsid w:val="004715C5"/>
    <w:rsid w:val="00471982"/>
    <w:rsid w:val="004725CC"/>
    <w:rsid w:val="00473C71"/>
    <w:rsid w:val="004755C6"/>
    <w:rsid w:val="00480281"/>
    <w:rsid w:val="00481279"/>
    <w:rsid w:val="00481FAD"/>
    <w:rsid w:val="00483DD0"/>
    <w:rsid w:val="00483FFD"/>
    <w:rsid w:val="004909B8"/>
    <w:rsid w:val="00494E5B"/>
    <w:rsid w:val="00495A2B"/>
    <w:rsid w:val="00495F3F"/>
    <w:rsid w:val="004A2EBC"/>
    <w:rsid w:val="004A5E42"/>
    <w:rsid w:val="004A6484"/>
    <w:rsid w:val="004B1E7E"/>
    <w:rsid w:val="004B4A40"/>
    <w:rsid w:val="004B4E70"/>
    <w:rsid w:val="004B5CC1"/>
    <w:rsid w:val="004B65DC"/>
    <w:rsid w:val="004B7D9C"/>
    <w:rsid w:val="004C0436"/>
    <w:rsid w:val="004C2A44"/>
    <w:rsid w:val="004C3641"/>
    <w:rsid w:val="004C38E0"/>
    <w:rsid w:val="004C5FAF"/>
    <w:rsid w:val="004C60B9"/>
    <w:rsid w:val="004C6B42"/>
    <w:rsid w:val="004C70E7"/>
    <w:rsid w:val="004C7874"/>
    <w:rsid w:val="004D0077"/>
    <w:rsid w:val="004D2098"/>
    <w:rsid w:val="004D4586"/>
    <w:rsid w:val="004D4A10"/>
    <w:rsid w:val="004D6823"/>
    <w:rsid w:val="004D68A4"/>
    <w:rsid w:val="004D732E"/>
    <w:rsid w:val="004D7A69"/>
    <w:rsid w:val="004E12F1"/>
    <w:rsid w:val="004E13DF"/>
    <w:rsid w:val="004E2B23"/>
    <w:rsid w:val="004E59AD"/>
    <w:rsid w:val="004E67FF"/>
    <w:rsid w:val="004F1E43"/>
    <w:rsid w:val="004F348E"/>
    <w:rsid w:val="004F5215"/>
    <w:rsid w:val="004F7D56"/>
    <w:rsid w:val="00501D99"/>
    <w:rsid w:val="005023E5"/>
    <w:rsid w:val="0050299C"/>
    <w:rsid w:val="00502C59"/>
    <w:rsid w:val="005030FF"/>
    <w:rsid w:val="00503254"/>
    <w:rsid w:val="0050353A"/>
    <w:rsid w:val="00504F8A"/>
    <w:rsid w:val="005052BF"/>
    <w:rsid w:val="005105E8"/>
    <w:rsid w:val="00511189"/>
    <w:rsid w:val="0051258E"/>
    <w:rsid w:val="0051298A"/>
    <w:rsid w:val="00512CD8"/>
    <w:rsid w:val="00512F10"/>
    <w:rsid w:val="00512F1E"/>
    <w:rsid w:val="005130CB"/>
    <w:rsid w:val="005155A4"/>
    <w:rsid w:val="005201BA"/>
    <w:rsid w:val="00520552"/>
    <w:rsid w:val="005222B7"/>
    <w:rsid w:val="005244D5"/>
    <w:rsid w:val="0052450A"/>
    <w:rsid w:val="00524988"/>
    <w:rsid w:val="005268AF"/>
    <w:rsid w:val="005269DE"/>
    <w:rsid w:val="00530216"/>
    <w:rsid w:val="00530C25"/>
    <w:rsid w:val="0053198D"/>
    <w:rsid w:val="00532866"/>
    <w:rsid w:val="00540262"/>
    <w:rsid w:val="00542D02"/>
    <w:rsid w:val="0054321A"/>
    <w:rsid w:val="0054394F"/>
    <w:rsid w:val="00544036"/>
    <w:rsid w:val="00545159"/>
    <w:rsid w:val="00546C0F"/>
    <w:rsid w:val="00556682"/>
    <w:rsid w:val="00556695"/>
    <w:rsid w:val="00556B34"/>
    <w:rsid w:val="005572F3"/>
    <w:rsid w:val="00560840"/>
    <w:rsid w:val="0056153A"/>
    <w:rsid w:val="00563FE4"/>
    <w:rsid w:val="00564A13"/>
    <w:rsid w:val="0057014E"/>
    <w:rsid w:val="005733DE"/>
    <w:rsid w:val="005741E6"/>
    <w:rsid w:val="005745CA"/>
    <w:rsid w:val="00574D80"/>
    <w:rsid w:val="00575138"/>
    <w:rsid w:val="00575C9D"/>
    <w:rsid w:val="00576F28"/>
    <w:rsid w:val="00580B44"/>
    <w:rsid w:val="005854E9"/>
    <w:rsid w:val="00586767"/>
    <w:rsid w:val="00586F7E"/>
    <w:rsid w:val="0058792C"/>
    <w:rsid w:val="00591014"/>
    <w:rsid w:val="00594074"/>
    <w:rsid w:val="005A1C5E"/>
    <w:rsid w:val="005A38BC"/>
    <w:rsid w:val="005A4380"/>
    <w:rsid w:val="005A6A2B"/>
    <w:rsid w:val="005B0DD7"/>
    <w:rsid w:val="005B30B9"/>
    <w:rsid w:val="005B6779"/>
    <w:rsid w:val="005B6C74"/>
    <w:rsid w:val="005B7E58"/>
    <w:rsid w:val="005C4236"/>
    <w:rsid w:val="005C6B6C"/>
    <w:rsid w:val="005D1403"/>
    <w:rsid w:val="005D2AE6"/>
    <w:rsid w:val="005E1AA1"/>
    <w:rsid w:val="005E245C"/>
    <w:rsid w:val="005F2110"/>
    <w:rsid w:val="005F26E8"/>
    <w:rsid w:val="005F2919"/>
    <w:rsid w:val="005F2E00"/>
    <w:rsid w:val="005F3280"/>
    <w:rsid w:val="005F32F0"/>
    <w:rsid w:val="005F508A"/>
    <w:rsid w:val="005F510A"/>
    <w:rsid w:val="005F63CA"/>
    <w:rsid w:val="00600F4E"/>
    <w:rsid w:val="00601433"/>
    <w:rsid w:val="00602221"/>
    <w:rsid w:val="006022F7"/>
    <w:rsid w:val="00602BBD"/>
    <w:rsid w:val="00602F01"/>
    <w:rsid w:val="00604D07"/>
    <w:rsid w:val="006050DD"/>
    <w:rsid w:val="006054A2"/>
    <w:rsid w:val="006062C3"/>
    <w:rsid w:val="00611202"/>
    <w:rsid w:val="006114E0"/>
    <w:rsid w:val="006129EE"/>
    <w:rsid w:val="00613BD6"/>
    <w:rsid w:val="00613FED"/>
    <w:rsid w:val="00614A6C"/>
    <w:rsid w:val="00616908"/>
    <w:rsid w:val="006177B0"/>
    <w:rsid w:val="00620136"/>
    <w:rsid w:val="00620942"/>
    <w:rsid w:val="00623689"/>
    <w:rsid w:val="006236FD"/>
    <w:rsid w:val="00623B40"/>
    <w:rsid w:val="00625C1D"/>
    <w:rsid w:val="0062665B"/>
    <w:rsid w:val="00631D56"/>
    <w:rsid w:val="006320B2"/>
    <w:rsid w:val="006338F4"/>
    <w:rsid w:val="00634C86"/>
    <w:rsid w:val="00635D86"/>
    <w:rsid w:val="00636D39"/>
    <w:rsid w:val="006379B7"/>
    <w:rsid w:val="00637D4F"/>
    <w:rsid w:val="00640275"/>
    <w:rsid w:val="00642A27"/>
    <w:rsid w:val="00650345"/>
    <w:rsid w:val="00650B82"/>
    <w:rsid w:val="006550F4"/>
    <w:rsid w:val="006565DA"/>
    <w:rsid w:val="00657286"/>
    <w:rsid w:val="00657F79"/>
    <w:rsid w:val="006604D6"/>
    <w:rsid w:val="00661574"/>
    <w:rsid w:val="00661A44"/>
    <w:rsid w:val="006632FF"/>
    <w:rsid w:val="006719D7"/>
    <w:rsid w:val="00673B97"/>
    <w:rsid w:val="00675375"/>
    <w:rsid w:val="006773FB"/>
    <w:rsid w:val="0068025B"/>
    <w:rsid w:val="006810D0"/>
    <w:rsid w:val="0068138D"/>
    <w:rsid w:val="00681592"/>
    <w:rsid w:val="00682959"/>
    <w:rsid w:val="0068319D"/>
    <w:rsid w:val="006851F6"/>
    <w:rsid w:val="00685B76"/>
    <w:rsid w:val="006860D7"/>
    <w:rsid w:val="00693486"/>
    <w:rsid w:val="006943F7"/>
    <w:rsid w:val="006954F9"/>
    <w:rsid w:val="006969AA"/>
    <w:rsid w:val="00696C40"/>
    <w:rsid w:val="00696D79"/>
    <w:rsid w:val="00696F8E"/>
    <w:rsid w:val="00697659"/>
    <w:rsid w:val="006A0A13"/>
    <w:rsid w:val="006A0C83"/>
    <w:rsid w:val="006A1AAE"/>
    <w:rsid w:val="006A2062"/>
    <w:rsid w:val="006A2BC5"/>
    <w:rsid w:val="006A2D13"/>
    <w:rsid w:val="006A2DEB"/>
    <w:rsid w:val="006A68E4"/>
    <w:rsid w:val="006A6C66"/>
    <w:rsid w:val="006B004E"/>
    <w:rsid w:val="006B1EB9"/>
    <w:rsid w:val="006B2585"/>
    <w:rsid w:val="006B5FD1"/>
    <w:rsid w:val="006C117F"/>
    <w:rsid w:val="006C1C1B"/>
    <w:rsid w:val="006C20D2"/>
    <w:rsid w:val="006D15EA"/>
    <w:rsid w:val="006D2264"/>
    <w:rsid w:val="006D2334"/>
    <w:rsid w:val="006D310E"/>
    <w:rsid w:val="006D5725"/>
    <w:rsid w:val="006D5DA0"/>
    <w:rsid w:val="006D7CDA"/>
    <w:rsid w:val="006E0A5F"/>
    <w:rsid w:val="006E0EA5"/>
    <w:rsid w:val="006E298E"/>
    <w:rsid w:val="006E29DB"/>
    <w:rsid w:val="006E2A9C"/>
    <w:rsid w:val="006E6DEC"/>
    <w:rsid w:val="006E7313"/>
    <w:rsid w:val="006F018E"/>
    <w:rsid w:val="006F0812"/>
    <w:rsid w:val="006F4428"/>
    <w:rsid w:val="006F5011"/>
    <w:rsid w:val="006F615C"/>
    <w:rsid w:val="0070195E"/>
    <w:rsid w:val="00702C5F"/>
    <w:rsid w:val="00702CE2"/>
    <w:rsid w:val="007044AA"/>
    <w:rsid w:val="007051C0"/>
    <w:rsid w:val="0070563A"/>
    <w:rsid w:val="0070590F"/>
    <w:rsid w:val="00710136"/>
    <w:rsid w:val="0071055B"/>
    <w:rsid w:val="007123BA"/>
    <w:rsid w:val="00713D0F"/>
    <w:rsid w:val="007140BC"/>
    <w:rsid w:val="00715246"/>
    <w:rsid w:val="00715299"/>
    <w:rsid w:val="00715FF0"/>
    <w:rsid w:val="00717C3D"/>
    <w:rsid w:val="007227C4"/>
    <w:rsid w:val="00723F8B"/>
    <w:rsid w:val="00724700"/>
    <w:rsid w:val="0073236A"/>
    <w:rsid w:val="0073254D"/>
    <w:rsid w:val="00732BA9"/>
    <w:rsid w:val="00732F2B"/>
    <w:rsid w:val="007340DF"/>
    <w:rsid w:val="007407A6"/>
    <w:rsid w:val="0074087F"/>
    <w:rsid w:val="00743DFC"/>
    <w:rsid w:val="00744413"/>
    <w:rsid w:val="00745DBD"/>
    <w:rsid w:val="007504EB"/>
    <w:rsid w:val="00751F70"/>
    <w:rsid w:val="007545D5"/>
    <w:rsid w:val="00756D19"/>
    <w:rsid w:val="00756D28"/>
    <w:rsid w:val="00761DDA"/>
    <w:rsid w:val="007629DC"/>
    <w:rsid w:val="007640DD"/>
    <w:rsid w:val="00766055"/>
    <w:rsid w:val="0076607B"/>
    <w:rsid w:val="00766E4C"/>
    <w:rsid w:val="00767369"/>
    <w:rsid w:val="0077069D"/>
    <w:rsid w:val="00775356"/>
    <w:rsid w:val="007758FF"/>
    <w:rsid w:val="00776A1B"/>
    <w:rsid w:val="00776FC3"/>
    <w:rsid w:val="007773DF"/>
    <w:rsid w:val="007811DD"/>
    <w:rsid w:val="00783197"/>
    <w:rsid w:val="00783445"/>
    <w:rsid w:val="00786239"/>
    <w:rsid w:val="007906B4"/>
    <w:rsid w:val="0079217F"/>
    <w:rsid w:val="0079509D"/>
    <w:rsid w:val="00795DD2"/>
    <w:rsid w:val="00796251"/>
    <w:rsid w:val="00797261"/>
    <w:rsid w:val="007A0375"/>
    <w:rsid w:val="007A0D2B"/>
    <w:rsid w:val="007A418E"/>
    <w:rsid w:val="007A50A5"/>
    <w:rsid w:val="007A6B8F"/>
    <w:rsid w:val="007A710F"/>
    <w:rsid w:val="007A7193"/>
    <w:rsid w:val="007A732F"/>
    <w:rsid w:val="007B06AF"/>
    <w:rsid w:val="007B2F71"/>
    <w:rsid w:val="007B355F"/>
    <w:rsid w:val="007C29EF"/>
    <w:rsid w:val="007C2B5E"/>
    <w:rsid w:val="007C6048"/>
    <w:rsid w:val="007C7600"/>
    <w:rsid w:val="007D24B4"/>
    <w:rsid w:val="007D3CD3"/>
    <w:rsid w:val="007E3837"/>
    <w:rsid w:val="007E579D"/>
    <w:rsid w:val="007E6E21"/>
    <w:rsid w:val="007E77F4"/>
    <w:rsid w:val="0080034E"/>
    <w:rsid w:val="00801941"/>
    <w:rsid w:val="00805F45"/>
    <w:rsid w:val="00806762"/>
    <w:rsid w:val="00806844"/>
    <w:rsid w:val="008100D3"/>
    <w:rsid w:val="00812268"/>
    <w:rsid w:val="00813BBA"/>
    <w:rsid w:val="0081536F"/>
    <w:rsid w:val="00817236"/>
    <w:rsid w:val="00821A8F"/>
    <w:rsid w:val="008222C9"/>
    <w:rsid w:val="0082353C"/>
    <w:rsid w:val="008240AA"/>
    <w:rsid w:val="0082570F"/>
    <w:rsid w:val="00827910"/>
    <w:rsid w:val="00830EFC"/>
    <w:rsid w:val="00831FA6"/>
    <w:rsid w:val="00836699"/>
    <w:rsid w:val="008401A8"/>
    <w:rsid w:val="00840525"/>
    <w:rsid w:val="00841B5B"/>
    <w:rsid w:val="00843B51"/>
    <w:rsid w:val="00843BA2"/>
    <w:rsid w:val="00843DCC"/>
    <w:rsid w:val="00843F20"/>
    <w:rsid w:val="00843F9F"/>
    <w:rsid w:val="00844053"/>
    <w:rsid w:val="00846CA3"/>
    <w:rsid w:val="0084755F"/>
    <w:rsid w:val="00853594"/>
    <w:rsid w:val="00854195"/>
    <w:rsid w:val="00856F26"/>
    <w:rsid w:val="008615D8"/>
    <w:rsid w:val="0086369F"/>
    <w:rsid w:val="008657AA"/>
    <w:rsid w:val="008659FD"/>
    <w:rsid w:val="0086652B"/>
    <w:rsid w:val="0087028A"/>
    <w:rsid w:val="00870986"/>
    <w:rsid w:val="00870ADA"/>
    <w:rsid w:val="00874AA1"/>
    <w:rsid w:val="00874AF1"/>
    <w:rsid w:val="008754BB"/>
    <w:rsid w:val="0087605C"/>
    <w:rsid w:val="00882867"/>
    <w:rsid w:val="0088362F"/>
    <w:rsid w:val="00883E6C"/>
    <w:rsid w:val="008845E4"/>
    <w:rsid w:val="00885FBA"/>
    <w:rsid w:val="00890DAF"/>
    <w:rsid w:val="008A01B5"/>
    <w:rsid w:val="008A0286"/>
    <w:rsid w:val="008A0EED"/>
    <w:rsid w:val="008A153F"/>
    <w:rsid w:val="008A21D3"/>
    <w:rsid w:val="008A2EAC"/>
    <w:rsid w:val="008A52FF"/>
    <w:rsid w:val="008A6408"/>
    <w:rsid w:val="008A6CDE"/>
    <w:rsid w:val="008A6E24"/>
    <w:rsid w:val="008B0364"/>
    <w:rsid w:val="008B0419"/>
    <w:rsid w:val="008B1016"/>
    <w:rsid w:val="008B2E25"/>
    <w:rsid w:val="008B3F71"/>
    <w:rsid w:val="008B469E"/>
    <w:rsid w:val="008B6EBC"/>
    <w:rsid w:val="008B75A2"/>
    <w:rsid w:val="008C1BC6"/>
    <w:rsid w:val="008C3C1B"/>
    <w:rsid w:val="008C499C"/>
    <w:rsid w:val="008C5C2F"/>
    <w:rsid w:val="008C60C4"/>
    <w:rsid w:val="008D09BA"/>
    <w:rsid w:val="008D4631"/>
    <w:rsid w:val="008D4C23"/>
    <w:rsid w:val="008D6FB4"/>
    <w:rsid w:val="008D7BA5"/>
    <w:rsid w:val="008D7EDD"/>
    <w:rsid w:val="008E512A"/>
    <w:rsid w:val="008F0792"/>
    <w:rsid w:val="008F3A6B"/>
    <w:rsid w:val="008F44D9"/>
    <w:rsid w:val="008F60DC"/>
    <w:rsid w:val="008F6F52"/>
    <w:rsid w:val="00900D5D"/>
    <w:rsid w:val="00901C4F"/>
    <w:rsid w:val="009024EE"/>
    <w:rsid w:val="00902D17"/>
    <w:rsid w:val="00904051"/>
    <w:rsid w:val="00907388"/>
    <w:rsid w:val="00907560"/>
    <w:rsid w:val="00917ACB"/>
    <w:rsid w:val="00920149"/>
    <w:rsid w:val="00920729"/>
    <w:rsid w:val="00920945"/>
    <w:rsid w:val="00921620"/>
    <w:rsid w:val="00923013"/>
    <w:rsid w:val="00923FD0"/>
    <w:rsid w:val="00930478"/>
    <w:rsid w:val="0093223A"/>
    <w:rsid w:val="0093241E"/>
    <w:rsid w:val="009350F7"/>
    <w:rsid w:val="00936FDF"/>
    <w:rsid w:val="00937153"/>
    <w:rsid w:val="009378D8"/>
    <w:rsid w:val="00937E28"/>
    <w:rsid w:val="009442D5"/>
    <w:rsid w:val="00950694"/>
    <w:rsid w:val="00950E96"/>
    <w:rsid w:val="009511D1"/>
    <w:rsid w:val="00953267"/>
    <w:rsid w:val="00955AD5"/>
    <w:rsid w:val="0095663A"/>
    <w:rsid w:val="00957CE0"/>
    <w:rsid w:val="00960307"/>
    <w:rsid w:val="00960B07"/>
    <w:rsid w:val="00961201"/>
    <w:rsid w:val="00961A9F"/>
    <w:rsid w:val="00963A9E"/>
    <w:rsid w:val="00966436"/>
    <w:rsid w:val="009674CA"/>
    <w:rsid w:val="00967E1D"/>
    <w:rsid w:val="00970A1C"/>
    <w:rsid w:val="00974D66"/>
    <w:rsid w:val="00975361"/>
    <w:rsid w:val="009754B9"/>
    <w:rsid w:val="00975815"/>
    <w:rsid w:val="00977E27"/>
    <w:rsid w:val="00980CED"/>
    <w:rsid w:val="00983704"/>
    <w:rsid w:val="009838CC"/>
    <w:rsid w:val="00983CF1"/>
    <w:rsid w:val="00986384"/>
    <w:rsid w:val="00986E1F"/>
    <w:rsid w:val="0099081C"/>
    <w:rsid w:val="0099198D"/>
    <w:rsid w:val="00993A61"/>
    <w:rsid w:val="009A2A75"/>
    <w:rsid w:val="009A2CC6"/>
    <w:rsid w:val="009B06DD"/>
    <w:rsid w:val="009B2CB9"/>
    <w:rsid w:val="009B3DB6"/>
    <w:rsid w:val="009B46AD"/>
    <w:rsid w:val="009B4F3A"/>
    <w:rsid w:val="009B5AAE"/>
    <w:rsid w:val="009B7434"/>
    <w:rsid w:val="009B7BC1"/>
    <w:rsid w:val="009C0A84"/>
    <w:rsid w:val="009C1DA8"/>
    <w:rsid w:val="009C2D23"/>
    <w:rsid w:val="009C70E5"/>
    <w:rsid w:val="009C71CB"/>
    <w:rsid w:val="009C7E78"/>
    <w:rsid w:val="009C7EE3"/>
    <w:rsid w:val="009D20DA"/>
    <w:rsid w:val="009D3D35"/>
    <w:rsid w:val="009E0162"/>
    <w:rsid w:val="009E2115"/>
    <w:rsid w:val="009E4367"/>
    <w:rsid w:val="009E4A74"/>
    <w:rsid w:val="009E4EA7"/>
    <w:rsid w:val="009E56B2"/>
    <w:rsid w:val="009E7ACB"/>
    <w:rsid w:val="009F1A51"/>
    <w:rsid w:val="009F2E32"/>
    <w:rsid w:val="009F79CD"/>
    <w:rsid w:val="00A02637"/>
    <w:rsid w:val="00A0491E"/>
    <w:rsid w:val="00A056FC"/>
    <w:rsid w:val="00A06D45"/>
    <w:rsid w:val="00A07D00"/>
    <w:rsid w:val="00A10127"/>
    <w:rsid w:val="00A1125D"/>
    <w:rsid w:val="00A113E5"/>
    <w:rsid w:val="00A11920"/>
    <w:rsid w:val="00A12E4F"/>
    <w:rsid w:val="00A13563"/>
    <w:rsid w:val="00A15ADD"/>
    <w:rsid w:val="00A16C89"/>
    <w:rsid w:val="00A22E20"/>
    <w:rsid w:val="00A23DA8"/>
    <w:rsid w:val="00A30436"/>
    <w:rsid w:val="00A30A64"/>
    <w:rsid w:val="00A324F4"/>
    <w:rsid w:val="00A33F29"/>
    <w:rsid w:val="00A3711C"/>
    <w:rsid w:val="00A40F09"/>
    <w:rsid w:val="00A41181"/>
    <w:rsid w:val="00A41C15"/>
    <w:rsid w:val="00A42300"/>
    <w:rsid w:val="00A4260B"/>
    <w:rsid w:val="00A43250"/>
    <w:rsid w:val="00A43AE2"/>
    <w:rsid w:val="00A45234"/>
    <w:rsid w:val="00A45E40"/>
    <w:rsid w:val="00A4736C"/>
    <w:rsid w:val="00A520DC"/>
    <w:rsid w:val="00A55635"/>
    <w:rsid w:val="00A55CD1"/>
    <w:rsid w:val="00A56754"/>
    <w:rsid w:val="00A57DD8"/>
    <w:rsid w:val="00A60ED3"/>
    <w:rsid w:val="00A629C1"/>
    <w:rsid w:val="00A66523"/>
    <w:rsid w:val="00A7450A"/>
    <w:rsid w:val="00A77B57"/>
    <w:rsid w:val="00A77DD1"/>
    <w:rsid w:val="00A80ACF"/>
    <w:rsid w:val="00A82B70"/>
    <w:rsid w:val="00A83FFF"/>
    <w:rsid w:val="00A84F79"/>
    <w:rsid w:val="00A86FD7"/>
    <w:rsid w:val="00A875B3"/>
    <w:rsid w:val="00A907CD"/>
    <w:rsid w:val="00A91779"/>
    <w:rsid w:val="00A917C3"/>
    <w:rsid w:val="00A92A38"/>
    <w:rsid w:val="00A95929"/>
    <w:rsid w:val="00A95A92"/>
    <w:rsid w:val="00A960B6"/>
    <w:rsid w:val="00A9749E"/>
    <w:rsid w:val="00AA19AC"/>
    <w:rsid w:val="00AA2FE3"/>
    <w:rsid w:val="00AA4AAC"/>
    <w:rsid w:val="00AA6896"/>
    <w:rsid w:val="00AA7187"/>
    <w:rsid w:val="00AA77E1"/>
    <w:rsid w:val="00AB29A9"/>
    <w:rsid w:val="00AB3072"/>
    <w:rsid w:val="00AB37D2"/>
    <w:rsid w:val="00AB40C9"/>
    <w:rsid w:val="00AC277E"/>
    <w:rsid w:val="00AC3CEA"/>
    <w:rsid w:val="00AC600C"/>
    <w:rsid w:val="00AC6B56"/>
    <w:rsid w:val="00AC7414"/>
    <w:rsid w:val="00AD00DB"/>
    <w:rsid w:val="00AD0D5B"/>
    <w:rsid w:val="00AD1B16"/>
    <w:rsid w:val="00AD2051"/>
    <w:rsid w:val="00AD4696"/>
    <w:rsid w:val="00AD51E9"/>
    <w:rsid w:val="00AD553A"/>
    <w:rsid w:val="00AE3231"/>
    <w:rsid w:val="00AF0653"/>
    <w:rsid w:val="00AF2AFD"/>
    <w:rsid w:val="00AF3514"/>
    <w:rsid w:val="00AF6279"/>
    <w:rsid w:val="00AF7F7B"/>
    <w:rsid w:val="00B00126"/>
    <w:rsid w:val="00B01365"/>
    <w:rsid w:val="00B03985"/>
    <w:rsid w:val="00B04D5E"/>
    <w:rsid w:val="00B04FEB"/>
    <w:rsid w:val="00B06871"/>
    <w:rsid w:val="00B0776B"/>
    <w:rsid w:val="00B10DD0"/>
    <w:rsid w:val="00B1226F"/>
    <w:rsid w:val="00B12754"/>
    <w:rsid w:val="00B12FB0"/>
    <w:rsid w:val="00B162B1"/>
    <w:rsid w:val="00B16DB0"/>
    <w:rsid w:val="00B21874"/>
    <w:rsid w:val="00B22520"/>
    <w:rsid w:val="00B22B0B"/>
    <w:rsid w:val="00B242EE"/>
    <w:rsid w:val="00B251DA"/>
    <w:rsid w:val="00B2724A"/>
    <w:rsid w:val="00B31EE5"/>
    <w:rsid w:val="00B33732"/>
    <w:rsid w:val="00B3582E"/>
    <w:rsid w:val="00B35FE6"/>
    <w:rsid w:val="00B36903"/>
    <w:rsid w:val="00B407E3"/>
    <w:rsid w:val="00B426FD"/>
    <w:rsid w:val="00B4594E"/>
    <w:rsid w:val="00B45EB3"/>
    <w:rsid w:val="00B45ECD"/>
    <w:rsid w:val="00B46D7F"/>
    <w:rsid w:val="00B5258D"/>
    <w:rsid w:val="00B53520"/>
    <w:rsid w:val="00B622E0"/>
    <w:rsid w:val="00B63389"/>
    <w:rsid w:val="00B66C4E"/>
    <w:rsid w:val="00B6726A"/>
    <w:rsid w:val="00B714A9"/>
    <w:rsid w:val="00B71FE8"/>
    <w:rsid w:val="00B728D7"/>
    <w:rsid w:val="00B72EDD"/>
    <w:rsid w:val="00B73007"/>
    <w:rsid w:val="00B73F0A"/>
    <w:rsid w:val="00B749A3"/>
    <w:rsid w:val="00B803DD"/>
    <w:rsid w:val="00B838D8"/>
    <w:rsid w:val="00B83C1B"/>
    <w:rsid w:val="00B84DE3"/>
    <w:rsid w:val="00B866BA"/>
    <w:rsid w:val="00B92C24"/>
    <w:rsid w:val="00B933ED"/>
    <w:rsid w:val="00BA1E03"/>
    <w:rsid w:val="00BA3228"/>
    <w:rsid w:val="00BA4D50"/>
    <w:rsid w:val="00BA4FF9"/>
    <w:rsid w:val="00BA5A93"/>
    <w:rsid w:val="00BA743D"/>
    <w:rsid w:val="00BB0184"/>
    <w:rsid w:val="00BB06D5"/>
    <w:rsid w:val="00BB188B"/>
    <w:rsid w:val="00BB2010"/>
    <w:rsid w:val="00BB6C01"/>
    <w:rsid w:val="00BB6D47"/>
    <w:rsid w:val="00BB7B06"/>
    <w:rsid w:val="00BC02E9"/>
    <w:rsid w:val="00BC2056"/>
    <w:rsid w:val="00BC25E2"/>
    <w:rsid w:val="00BC29FA"/>
    <w:rsid w:val="00BC2ECA"/>
    <w:rsid w:val="00BC3F7F"/>
    <w:rsid w:val="00BD0940"/>
    <w:rsid w:val="00BD1BE3"/>
    <w:rsid w:val="00BD1E61"/>
    <w:rsid w:val="00BD2B17"/>
    <w:rsid w:val="00BD3186"/>
    <w:rsid w:val="00BD3E9E"/>
    <w:rsid w:val="00BD4E8F"/>
    <w:rsid w:val="00BD574D"/>
    <w:rsid w:val="00BE229A"/>
    <w:rsid w:val="00BE34F8"/>
    <w:rsid w:val="00BE4954"/>
    <w:rsid w:val="00BE60BF"/>
    <w:rsid w:val="00BF27F9"/>
    <w:rsid w:val="00BF4A52"/>
    <w:rsid w:val="00BF5126"/>
    <w:rsid w:val="00BF6571"/>
    <w:rsid w:val="00BF76E1"/>
    <w:rsid w:val="00BF7BD6"/>
    <w:rsid w:val="00C014FD"/>
    <w:rsid w:val="00C060C8"/>
    <w:rsid w:val="00C07A44"/>
    <w:rsid w:val="00C10BB1"/>
    <w:rsid w:val="00C119F4"/>
    <w:rsid w:val="00C156C3"/>
    <w:rsid w:val="00C16370"/>
    <w:rsid w:val="00C163C7"/>
    <w:rsid w:val="00C170E2"/>
    <w:rsid w:val="00C21A36"/>
    <w:rsid w:val="00C23AA9"/>
    <w:rsid w:val="00C24D21"/>
    <w:rsid w:val="00C34499"/>
    <w:rsid w:val="00C3458E"/>
    <w:rsid w:val="00C348F9"/>
    <w:rsid w:val="00C35160"/>
    <w:rsid w:val="00C3567A"/>
    <w:rsid w:val="00C35B88"/>
    <w:rsid w:val="00C36367"/>
    <w:rsid w:val="00C40E25"/>
    <w:rsid w:val="00C42A8C"/>
    <w:rsid w:val="00C42E77"/>
    <w:rsid w:val="00C43786"/>
    <w:rsid w:val="00C471D5"/>
    <w:rsid w:val="00C51711"/>
    <w:rsid w:val="00C54E81"/>
    <w:rsid w:val="00C61FBD"/>
    <w:rsid w:val="00C668F8"/>
    <w:rsid w:val="00C675A2"/>
    <w:rsid w:val="00C71795"/>
    <w:rsid w:val="00C758E5"/>
    <w:rsid w:val="00C75CBA"/>
    <w:rsid w:val="00C75D87"/>
    <w:rsid w:val="00C80EAE"/>
    <w:rsid w:val="00C80F02"/>
    <w:rsid w:val="00C87265"/>
    <w:rsid w:val="00C875B8"/>
    <w:rsid w:val="00C903AA"/>
    <w:rsid w:val="00C90802"/>
    <w:rsid w:val="00C94D76"/>
    <w:rsid w:val="00C95606"/>
    <w:rsid w:val="00C959A9"/>
    <w:rsid w:val="00C9677F"/>
    <w:rsid w:val="00C97230"/>
    <w:rsid w:val="00CA1316"/>
    <w:rsid w:val="00CA31B6"/>
    <w:rsid w:val="00CA439F"/>
    <w:rsid w:val="00CA6A25"/>
    <w:rsid w:val="00CA6FDF"/>
    <w:rsid w:val="00CB1166"/>
    <w:rsid w:val="00CB33AD"/>
    <w:rsid w:val="00CB5EE5"/>
    <w:rsid w:val="00CC0181"/>
    <w:rsid w:val="00CC2041"/>
    <w:rsid w:val="00CC58AD"/>
    <w:rsid w:val="00CC59B3"/>
    <w:rsid w:val="00CC67A8"/>
    <w:rsid w:val="00CD0619"/>
    <w:rsid w:val="00CD0C1F"/>
    <w:rsid w:val="00CD34DF"/>
    <w:rsid w:val="00CD5CC3"/>
    <w:rsid w:val="00CE11C6"/>
    <w:rsid w:val="00CE421B"/>
    <w:rsid w:val="00CE537C"/>
    <w:rsid w:val="00CE6AF8"/>
    <w:rsid w:val="00CE7A9F"/>
    <w:rsid w:val="00CE7FE9"/>
    <w:rsid w:val="00CF666F"/>
    <w:rsid w:val="00D01594"/>
    <w:rsid w:val="00D03CD0"/>
    <w:rsid w:val="00D04C69"/>
    <w:rsid w:val="00D06899"/>
    <w:rsid w:val="00D109B2"/>
    <w:rsid w:val="00D16017"/>
    <w:rsid w:val="00D217E4"/>
    <w:rsid w:val="00D21D26"/>
    <w:rsid w:val="00D21DE3"/>
    <w:rsid w:val="00D31731"/>
    <w:rsid w:val="00D3537F"/>
    <w:rsid w:val="00D363F1"/>
    <w:rsid w:val="00D37D7F"/>
    <w:rsid w:val="00D417FE"/>
    <w:rsid w:val="00D45840"/>
    <w:rsid w:val="00D50CA8"/>
    <w:rsid w:val="00D56246"/>
    <w:rsid w:val="00D63CC0"/>
    <w:rsid w:val="00D644C1"/>
    <w:rsid w:val="00D64E91"/>
    <w:rsid w:val="00D65153"/>
    <w:rsid w:val="00D65E0E"/>
    <w:rsid w:val="00D671B1"/>
    <w:rsid w:val="00D674CB"/>
    <w:rsid w:val="00D7020A"/>
    <w:rsid w:val="00D73138"/>
    <w:rsid w:val="00D80F5F"/>
    <w:rsid w:val="00D81673"/>
    <w:rsid w:val="00D82638"/>
    <w:rsid w:val="00D842EC"/>
    <w:rsid w:val="00D84463"/>
    <w:rsid w:val="00D84C18"/>
    <w:rsid w:val="00D86A01"/>
    <w:rsid w:val="00D86D7F"/>
    <w:rsid w:val="00D87750"/>
    <w:rsid w:val="00D9091E"/>
    <w:rsid w:val="00D90A5D"/>
    <w:rsid w:val="00D949F8"/>
    <w:rsid w:val="00D95D08"/>
    <w:rsid w:val="00D95EE8"/>
    <w:rsid w:val="00D97DD1"/>
    <w:rsid w:val="00DA204A"/>
    <w:rsid w:val="00DA258B"/>
    <w:rsid w:val="00DA4618"/>
    <w:rsid w:val="00DA4AE1"/>
    <w:rsid w:val="00DA5A53"/>
    <w:rsid w:val="00DA7EB6"/>
    <w:rsid w:val="00DB138D"/>
    <w:rsid w:val="00DB163E"/>
    <w:rsid w:val="00DB335C"/>
    <w:rsid w:val="00DB41AA"/>
    <w:rsid w:val="00DB7F41"/>
    <w:rsid w:val="00DC01C2"/>
    <w:rsid w:val="00DC0694"/>
    <w:rsid w:val="00DC0FC9"/>
    <w:rsid w:val="00DC2642"/>
    <w:rsid w:val="00DC463C"/>
    <w:rsid w:val="00DC6056"/>
    <w:rsid w:val="00DD10B2"/>
    <w:rsid w:val="00DD1601"/>
    <w:rsid w:val="00DD453A"/>
    <w:rsid w:val="00DD5319"/>
    <w:rsid w:val="00DD57E5"/>
    <w:rsid w:val="00DD726B"/>
    <w:rsid w:val="00DD78D8"/>
    <w:rsid w:val="00DD7922"/>
    <w:rsid w:val="00DE3A5C"/>
    <w:rsid w:val="00DE3ECF"/>
    <w:rsid w:val="00DE4788"/>
    <w:rsid w:val="00DE5FE7"/>
    <w:rsid w:val="00DE6F7C"/>
    <w:rsid w:val="00DF0486"/>
    <w:rsid w:val="00DF1294"/>
    <w:rsid w:val="00DF157F"/>
    <w:rsid w:val="00DF6DE1"/>
    <w:rsid w:val="00E030DD"/>
    <w:rsid w:val="00E041D8"/>
    <w:rsid w:val="00E04D68"/>
    <w:rsid w:val="00E11602"/>
    <w:rsid w:val="00E1195D"/>
    <w:rsid w:val="00E1291F"/>
    <w:rsid w:val="00E13237"/>
    <w:rsid w:val="00E15D5B"/>
    <w:rsid w:val="00E16DCB"/>
    <w:rsid w:val="00E23AC4"/>
    <w:rsid w:val="00E3364D"/>
    <w:rsid w:val="00E33852"/>
    <w:rsid w:val="00E33883"/>
    <w:rsid w:val="00E42D5A"/>
    <w:rsid w:val="00E43FC8"/>
    <w:rsid w:val="00E44250"/>
    <w:rsid w:val="00E47B82"/>
    <w:rsid w:val="00E50394"/>
    <w:rsid w:val="00E51C29"/>
    <w:rsid w:val="00E51E59"/>
    <w:rsid w:val="00E5280F"/>
    <w:rsid w:val="00E544EE"/>
    <w:rsid w:val="00E55C59"/>
    <w:rsid w:val="00E5658B"/>
    <w:rsid w:val="00E5717A"/>
    <w:rsid w:val="00E57A8D"/>
    <w:rsid w:val="00E6000A"/>
    <w:rsid w:val="00E605E6"/>
    <w:rsid w:val="00E60B45"/>
    <w:rsid w:val="00E637CB"/>
    <w:rsid w:val="00E70395"/>
    <w:rsid w:val="00E706AD"/>
    <w:rsid w:val="00E71A6F"/>
    <w:rsid w:val="00E7456D"/>
    <w:rsid w:val="00E75211"/>
    <w:rsid w:val="00E75D7F"/>
    <w:rsid w:val="00E77AA5"/>
    <w:rsid w:val="00E80E78"/>
    <w:rsid w:val="00E810C5"/>
    <w:rsid w:val="00E815A6"/>
    <w:rsid w:val="00E8615C"/>
    <w:rsid w:val="00E86E4A"/>
    <w:rsid w:val="00E90101"/>
    <w:rsid w:val="00E90C51"/>
    <w:rsid w:val="00E915F6"/>
    <w:rsid w:val="00E96267"/>
    <w:rsid w:val="00E96913"/>
    <w:rsid w:val="00EA19DD"/>
    <w:rsid w:val="00EA3B37"/>
    <w:rsid w:val="00EA6FA8"/>
    <w:rsid w:val="00EB0776"/>
    <w:rsid w:val="00EB1A0E"/>
    <w:rsid w:val="00EB3C44"/>
    <w:rsid w:val="00EB58D6"/>
    <w:rsid w:val="00EB5CB5"/>
    <w:rsid w:val="00EB6DEB"/>
    <w:rsid w:val="00EB74E1"/>
    <w:rsid w:val="00EC1371"/>
    <w:rsid w:val="00EC5DAA"/>
    <w:rsid w:val="00EC6B79"/>
    <w:rsid w:val="00EC7B37"/>
    <w:rsid w:val="00ED2094"/>
    <w:rsid w:val="00ED28AB"/>
    <w:rsid w:val="00ED56FA"/>
    <w:rsid w:val="00ED618A"/>
    <w:rsid w:val="00ED62A9"/>
    <w:rsid w:val="00EE49F7"/>
    <w:rsid w:val="00EE4E87"/>
    <w:rsid w:val="00EE52A3"/>
    <w:rsid w:val="00EE6D8A"/>
    <w:rsid w:val="00EE7B62"/>
    <w:rsid w:val="00EF1A8F"/>
    <w:rsid w:val="00EF4AA6"/>
    <w:rsid w:val="00EF4C60"/>
    <w:rsid w:val="00EF592E"/>
    <w:rsid w:val="00F0036F"/>
    <w:rsid w:val="00F02C3A"/>
    <w:rsid w:val="00F07C59"/>
    <w:rsid w:val="00F07DE5"/>
    <w:rsid w:val="00F10EB8"/>
    <w:rsid w:val="00F11F3F"/>
    <w:rsid w:val="00F12421"/>
    <w:rsid w:val="00F135D1"/>
    <w:rsid w:val="00F1398F"/>
    <w:rsid w:val="00F147E7"/>
    <w:rsid w:val="00F16B02"/>
    <w:rsid w:val="00F17006"/>
    <w:rsid w:val="00F200AF"/>
    <w:rsid w:val="00F20EC2"/>
    <w:rsid w:val="00F23B9B"/>
    <w:rsid w:val="00F24CD0"/>
    <w:rsid w:val="00F33067"/>
    <w:rsid w:val="00F335F8"/>
    <w:rsid w:val="00F33ACD"/>
    <w:rsid w:val="00F33D4F"/>
    <w:rsid w:val="00F34C0A"/>
    <w:rsid w:val="00F366CE"/>
    <w:rsid w:val="00F36C2A"/>
    <w:rsid w:val="00F41D7A"/>
    <w:rsid w:val="00F479B4"/>
    <w:rsid w:val="00F47D73"/>
    <w:rsid w:val="00F47D7C"/>
    <w:rsid w:val="00F51282"/>
    <w:rsid w:val="00F5145B"/>
    <w:rsid w:val="00F5231B"/>
    <w:rsid w:val="00F531A4"/>
    <w:rsid w:val="00F53D8B"/>
    <w:rsid w:val="00F55DF2"/>
    <w:rsid w:val="00F566DD"/>
    <w:rsid w:val="00F56AC9"/>
    <w:rsid w:val="00F56FCE"/>
    <w:rsid w:val="00F572A7"/>
    <w:rsid w:val="00F60CE1"/>
    <w:rsid w:val="00F61F5D"/>
    <w:rsid w:val="00F62822"/>
    <w:rsid w:val="00F62A3F"/>
    <w:rsid w:val="00F637D3"/>
    <w:rsid w:val="00F64236"/>
    <w:rsid w:val="00F6432B"/>
    <w:rsid w:val="00F6746C"/>
    <w:rsid w:val="00F7017B"/>
    <w:rsid w:val="00F77D84"/>
    <w:rsid w:val="00F839F5"/>
    <w:rsid w:val="00F864B5"/>
    <w:rsid w:val="00F879A3"/>
    <w:rsid w:val="00F87D2A"/>
    <w:rsid w:val="00F91076"/>
    <w:rsid w:val="00F926FB"/>
    <w:rsid w:val="00F94B57"/>
    <w:rsid w:val="00F95128"/>
    <w:rsid w:val="00F958D0"/>
    <w:rsid w:val="00FA027C"/>
    <w:rsid w:val="00FA03C6"/>
    <w:rsid w:val="00FA0BF9"/>
    <w:rsid w:val="00FA0D37"/>
    <w:rsid w:val="00FA1FEC"/>
    <w:rsid w:val="00FA2C35"/>
    <w:rsid w:val="00FA44E1"/>
    <w:rsid w:val="00FA5682"/>
    <w:rsid w:val="00FA56A5"/>
    <w:rsid w:val="00FA6672"/>
    <w:rsid w:val="00FA6F20"/>
    <w:rsid w:val="00FB2A38"/>
    <w:rsid w:val="00FB4DB3"/>
    <w:rsid w:val="00FB57B0"/>
    <w:rsid w:val="00FB6AAD"/>
    <w:rsid w:val="00FB7BF7"/>
    <w:rsid w:val="00FC1104"/>
    <w:rsid w:val="00FC18CD"/>
    <w:rsid w:val="00FC1BF2"/>
    <w:rsid w:val="00FC22F5"/>
    <w:rsid w:val="00FC313B"/>
    <w:rsid w:val="00FC4844"/>
    <w:rsid w:val="00FC5E8C"/>
    <w:rsid w:val="00FC70BB"/>
    <w:rsid w:val="00FC7246"/>
    <w:rsid w:val="00FC7696"/>
    <w:rsid w:val="00FC7EDA"/>
    <w:rsid w:val="00FD0FF9"/>
    <w:rsid w:val="00FD6094"/>
    <w:rsid w:val="00FE1489"/>
    <w:rsid w:val="00FE16F8"/>
    <w:rsid w:val="00FE1E8C"/>
    <w:rsid w:val="00FE2E43"/>
    <w:rsid w:val="00FE53B4"/>
    <w:rsid w:val="00FE6AC7"/>
    <w:rsid w:val="00FF0805"/>
    <w:rsid w:val="00FF105C"/>
    <w:rsid w:val="00FF4CBA"/>
    <w:rsid w:val="00FF4CBC"/>
    <w:rsid w:val="4BDEC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DFA410"/>
  <w15:chartTrackingRefBased/>
  <w15:docId w15:val="{5FE7E57A-1441-4291-B34C-794EA7CA4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1433"/>
    <w:rPr>
      <w:rFonts w:ascii="Garamond" w:hAnsi="Garamond"/>
      <w:sz w:val="20"/>
    </w:rPr>
  </w:style>
  <w:style w:type="paragraph" w:styleId="Heading1">
    <w:name w:val="heading 1"/>
    <w:basedOn w:val="Normal"/>
    <w:link w:val="Heading1Char"/>
    <w:uiPriority w:val="9"/>
    <w:qFormat/>
    <w:rsid w:val="00874AA1"/>
    <w:pPr>
      <w:keepNext/>
      <w:keepLines/>
      <w:contextualSpacing/>
      <w:outlineLvl w:val="0"/>
    </w:pPr>
    <w:rPr>
      <w:rFonts w:asciiTheme="majorHAnsi" w:eastAsiaTheme="majorEastAsia" w:hAnsiTheme="majorHAnsi" w:cstheme="majorBidi"/>
      <w:b/>
      <w:sz w:val="28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874AA1"/>
    <w:pPr>
      <w:contextualSpacing/>
      <w:outlineLvl w:val="1"/>
    </w:pPr>
    <w:rPr>
      <w:rFonts w:eastAsiaTheme="majorEastAsia" w:cstheme="majorBidi"/>
      <w:b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874AA1"/>
    <w:pPr>
      <w:contextualSpacing/>
      <w:outlineLvl w:val="2"/>
    </w:pPr>
    <w:rPr>
      <w:rFonts w:eastAsiaTheme="majorEastAsia" w:cstheme="majorBidi"/>
      <w:b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uiPriority w:val="11"/>
    <w:rsid w:val="00874AA1"/>
    <w:pPr>
      <w:numPr>
        <w:numId w:val="4"/>
      </w:numPr>
      <w:ind w:left="720"/>
      <w:contextualSpacing/>
    </w:pPr>
    <w:rPr>
      <w:sz w:val="22"/>
    </w:rPr>
  </w:style>
  <w:style w:type="paragraph" w:styleId="Title">
    <w:name w:val="Title"/>
    <w:basedOn w:val="Normal"/>
    <w:next w:val="Normal"/>
    <w:link w:val="TitleChar"/>
    <w:uiPriority w:val="1"/>
    <w:qFormat/>
    <w:rsid w:val="00874AA1"/>
    <w:pPr>
      <w:spacing w:after="600" w:line="360" w:lineRule="auto"/>
      <w:contextualSpacing/>
      <w:jc w:val="center"/>
    </w:pPr>
    <w:rPr>
      <w:rFonts w:asciiTheme="majorHAnsi" w:eastAsiaTheme="majorEastAsia" w:hAnsiTheme="majorHAnsi" w:cstheme="majorBidi"/>
      <w:b/>
      <w:kern w:val="28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874AA1"/>
    <w:rPr>
      <w:rFonts w:asciiTheme="majorHAnsi" w:eastAsiaTheme="majorEastAsia" w:hAnsiTheme="majorHAnsi" w:cstheme="majorBidi"/>
      <w:b/>
      <w:kern w:val="28"/>
      <w:sz w:val="28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874AA1"/>
    <w:rPr>
      <w:rFonts w:asciiTheme="majorHAnsi" w:eastAsiaTheme="majorEastAsia" w:hAnsiTheme="majorHAnsi" w:cstheme="majorBidi"/>
      <w:b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74AA1"/>
    <w:rPr>
      <w:rFonts w:eastAsiaTheme="majorEastAsia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74AA1"/>
    <w:rPr>
      <w:rFonts w:eastAsiaTheme="majorEastAsia" w:cstheme="majorBidi"/>
      <w:b/>
      <w:i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874A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4AA1"/>
  </w:style>
  <w:style w:type="paragraph" w:styleId="Footer">
    <w:name w:val="footer"/>
    <w:basedOn w:val="Normal"/>
    <w:link w:val="FooterChar"/>
    <w:uiPriority w:val="99"/>
    <w:unhideWhenUsed/>
    <w:rsid w:val="00874A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4AA1"/>
  </w:style>
  <w:style w:type="character" w:styleId="PlaceholderText">
    <w:name w:val="Placeholder Text"/>
    <w:basedOn w:val="DefaultParagraphFont"/>
    <w:uiPriority w:val="99"/>
    <w:semiHidden/>
    <w:rsid w:val="00874AA1"/>
    <w:rPr>
      <w:color w:val="808080"/>
    </w:rPr>
  </w:style>
  <w:style w:type="paragraph" w:customStyle="1" w:styleId="Normal-Indented">
    <w:name w:val="Normal - Indented"/>
    <w:basedOn w:val="Normal"/>
    <w:uiPriority w:val="12"/>
    <w:qFormat/>
    <w:rsid w:val="00874AA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4D732E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4D732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732E"/>
    <w:rPr>
      <w:color w:val="605E5C"/>
      <w:shd w:val="clear" w:color="auto" w:fill="E1DFDD"/>
    </w:rPr>
  </w:style>
  <w:style w:type="paragraph" w:styleId="EndnoteText">
    <w:name w:val="endnote text"/>
    <w:basedOn w:val="Normal"/>
    <w:link w:val="EndnoteTextChar"/>
    <w:uiPriority w:val="99"/>
    <w:unhideWhenUsed/>
    <w:rsid w:val="00950E96"/>
    <w:pPr>
      <w:spacing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50E96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950E96"/>
    <w:rPr>
      <w:vertAlign w:val="superscript"/>
    </w:rPr>
  </w:style>
  <w:style w:type="numbering" w:customStyle="1" w:styleId="NoList1">
    <w:name w:val="No List1"/>
    <w:next w:val="NoList"/>
    <w:uiPriority w:val="99"/>
    <w:semiHidden/>
    <w:unhideWhenUsed/>
    <w:rsid w:val="009754B9"/>
  </w:style>
  <w:style w:type="paragraph" w:customStyle="1" w:styleId="msonormal0">
    <w:name w:val="msonormal"/>
    <w:basedOn w:val="Normal"/>
    <w:rsid w:val="009754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paragraph" w:styleId="BodyText">
    <w:name w:val="Body Text"/>
    <w:basedOn w:val="Normal"/>
    <w:link w:val="BodyTextChar"/>
    <w:uiPriority w:val="99"/>
    <w:unhideWhenUsed/>
    <w:rsid w:val="00DC0FC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DC0FC9"/>
  </w:style>
  <w:style w:type="character" w:styleId="LineNumber">
    <w:name w:val="line number"/>
    <w:basedOn w:val="DefaultParagraphFont"/>
    <w:uiPriority w:val="99"/>
    <w:semiHidden/>
    <w:unhideWhenUsed/>
    <w:rsid w:val="00512F10"/>
  </w:style>
  <w:style w:type="paragraph" w:styleId="ListParagraph">
    <w:name w:val="List Paragraph"/>
    <w:basedOn w:val="Normal"/>
    <w:uiPriority w:val="34"/>
    <w:unhideWhenUsed/>
    <w:qFormat/>
    <w:rsid w:val="00CA439F"/>
    <w:pPr>
      <w:ind w:left="720"/>
      <w:contextualSpacing/>
    </w:pPr>
  </w:style>
  <w:style w:type="table" w:styleId="TableGrid">
    <w:name w:val="Table Grid"/>
    <w:basedOn w:val="TableNormal"/>
    <w:uiPriority w:val="39"/>
    <w:rsid w:val="00BC2E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header" Target="header5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header" Target="header4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owes\AppData\Roaming\Microsoft\Templates\Project%20based%20learni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3">
      <a:majorFont>
        <a:latin typeface="Bodoni MT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EEA25CC0A0AC24199CDC46C25B8B0BC" ma:contentTypeVersion="10" ma:contentTypeDescription="Create a new document." ma:contentTypeScope="" ma:versionID="e3b47856d4cf355c0dacb39e1084d14f">
  <xsd:schema xmlns:xsd="http://www.w3.org/2001/XMLSchema" xmlns:xs="http://www.w3.org/2001/XMLSchema" xmlns:p="http://schemas.microsoft.com/office/2006/metadata/properties" xmlns:ns1="http://schemas.microsoft.com/sharepoint/v3" xmlns:ns2="6dc4bcd6-49db-4c07-9060-8acfc67cef9f" xmlns:ns3="fb0879af-3eba-417a-a55a-ffe6dcd6ca77" targetNamespace="http://schemas.microsoft.com/office/2006/metadata/properties" ma:root="true" ma:fieldsID="a845a615265fdb1f7b12cc65ac20ecbd" ns1:_="" ns2:_="" ns3:_="">
    <xsd:import namespace="http://schemas.microsoft.com/sharepoint/v3"/>
    <xsd:import namespace="6dc4bcd6-49db-4c07-9060-8acfc67cef9f"/>
    <xsd:import namespace="fb0879af-3eba-417a-a55a-ffe6dcd6ca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3:SharedWithUsers" minOccurs="0"/>
                <xsd:element ref="ns3:SharedWithDetails" minOccurs="0"/>
                <xsd:element ref="ns3:LastSharedByUser" minOccurs="0"/>
                <xsd:element ref="ns3:LastSharedByTime" minOccurs="0"/>
                <xsd:element ref="ns1:_ip_UnifiedCompliancePolicyProperties" minOccurs="0"/>
                <xsd:element ref="ns1:_ip_UnifiedCompliancePolicyUIAction" minOccurs="0"/>
                <xsd:element ref="ns2:MediaServiceAuto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c4bcd6-49db-4c07-9060-8acfc67cef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7" nillable="true" ma:displayName="MediaServiceAutoTags" ma:internalName="MediaServiceAutoTag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0879af-3eba-417a-a55a-ffe6dcd6ca77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3" nillable="true" ma:displayName="Last Shared By User" ma:hidden="true" ma:internalName="LastSharedByUser" ma:readOnly="true">
      <xsd:simpleType>
        <xsd:restriction base="dms:Note"/>
      </xsd:simpleType>
    </xsd:element>
    <xsd:element name="LastSharedByTime" ma:index="14" nillable="true" ma:displayName="Last Shared By Time" ma:hidden="true" ma:internalName="LastSharedByTime" ma:readOnly="true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D55E06-64DA-42F3-AD6E-D3DC24069E4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6dc4bcd6-49db-4c07-9060-8acfc67cef9f"/>
    <ds:schemaRef ds:uri="fb0879af-3eba-417a-a55a-ffe6dcd6ca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D40F5E8-4448-4982-82F4-146B74EB9EB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A075BD4-F53C-4E01-9EDE-4652C8A1FE4B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F6AF00D4-2EAE-41EB-B167-AD28D80293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Project based learning.dotx</Template>
  <TotalTime>76</TotalTime>
  <Pages>4</Pages>
  <Words>1167</Words>
  <Characters>5754</Characters>
  <Application>Microsoft Office Word</Application>
  <DocSecurity>0</DocSecurity>
  <Lines>185</Lines>
  <Paragraphs>168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Wesley</dc:creator>
  <cp:keywords/>
  <dc:description/>
  <cp:lastModifiedBy>David Wesley</cp:lastModifiedBy>
  <cp:revision>100</cp:revision>
  <cp:lastPrinted>2025-11-15T00:50:00Z</cp:lastPrinted>
  <dcterms:created xsi:type="dcterms:W3CDTF">2025-12-28T14:00:00Z</dcterms:created>
  <dcterms:modified xsi:type="dcterms:W3CDTF">2025-12-28T15:15:00Z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0x010100DEEA25CC0A0AC24199CDC46C25B8B0BC</vt:lpwstr>
  </property>
</Properties>
</file>